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BF2A33" w14:textId="77777777" w:rsidR="00EB4938" w:rsidRPr="006F2A57" w:rsidRDefault="00EB4938" w:rsidP="00EB4938">
      <w:pPr>
        <w:pStyle w:val="Titel"/>
        <w:rPr>
          <w:rFonts w:ascii="Segoe UI Light" w:hAnsi="Segoe UI Light" w:cs="Segoe UI Light"/>
          <w:i w:val="0"/>
          <w:lang w:val="nl-BE"/>
        </w:rPr>
      </w:pPr>
      <w:bookmarkStart w:id="0" w:name="_Hlk513541316"/>
      <w:bookmarkStart w:id="1" w:name="_GoBack"/>
      <w:bookmarkEnd w:id="1"/>
      <w:r w:rsidRPr="006F2A57">
        <w:rPr>
          <w:rFonts w:ascii="Segoe UI Light" w:hAnsi="Segoe UI Light" w:cs="Segoe UI Light"/>
          <w:i w:val="0"/>
          <w:lang w:val="nl-BE"/>
        </w:rPr>
        <w:t>Verwerkingsovereenkomst (VWO)</w:t>
      </w:r>
    </w:p>
    <w:bookmarkEnd w:id="0"/>
    <w:p w14:paraId="72B13AF5" w14:textId="2C433E2D" w:rsidR="00EB4938" w:rsidRPr="002003A0" w:rsidRDefault="00EB4938" w:rsidP="00EB4938">
      <w:pPr>
        <w:pStyle w:val="Tekst"/>
        <w:spacing w:line="240" w:lineRule="atLeast"/>
        <w:rPr>
          <w:rFonts w:asciiTheme="minorHAnsi" w:hAnsiTheme="minorHAnsi" w:cstheme="minorHAnsi"/>
          <w:lang w:val="nl-BE"/>
        </w:rPr>
      </w:pPr>
    </w:p>
    <w:p w14:paraId="142FC4DD" w14:textId="77777777" w:rsidR="00EB4938" w:rsidRPr="002003A0" w:rsidRDefault="00EB4938" w:rsidP="00E04464">
      <w:pPr>
        <w:pStyle w:val="Kop2"/>
        <w:numPr>
          <w:ilvl w:val="0"/>
          <w:numId w:val="0"/>
        </w:numPr>
        <w:rPr>
          <w:lang w:val="nl-BE"/>
        </w:rPr>
      </w:pPr>
      <w:r w:rsidRPr="002003A0">
        <w:rPr>
          <w:lang w:val="nl-BE"/>
        </w:rPr>
        <w:t>TUSSEN</w:t>
      </w:r>
    </w:p>
    <w:p w14:paraId="07A00F81" w14:textId="77777777" w:rsidR="00EB4938" w:rsidRPr="002003A0" w:rsidRDefault="00EB4938" w:rsidP="00EB4938">
      <w:pPr>
        <w:pStyle w:val="Tekst"/>
        <w:spacing w:line="240" w:lineRule="atLeast"/>
        <w:rPr>
          <w:rFonts w:asciiTheme="minorHAnsi" w:hAnsiTheme="minorHAnsi" w:cstheme="minorHAnsi"/>
          <w:lang w:val="nl-BE"/>
        </w:rPr>
      </w:pPr>
    </w:p>
    <w:p w14:paraId="227F8AB4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caps/>
          <w:lang w:val="nl-BE"/>
        </w:rPr>
        <w:t>Van Roey Backoffice BVBA</w:t>
      </w:r>
      <w:r w:rsidRPr="002003A0">
        <w:rPr>
          <w:rFonts w:asciiTheme="minorHAnsi" w:hAnsiTheme="minorHAnsi" w:cstheme="minorHAnsi"/>
          <w:lang w:val="nl-BE"/>
        </w:rPr>
        <w:t>, gevestigd te Antwerpseweg 116 H 2440 Geel, België, geregistreerd in de KBO onder nummer BE 0835.288.675, hierbij rechtsgeldig vertegenwoordigd door Patrick Van Roey, in zijn hoedanigheid van bestuurder, dit als holdingonderneming voor de volgende ondernemingen;</w:t>
      </w:r>
    </w:p>
    <w:p w14:paraId="11F8CFC5" w14:textId="77777777" w:rsidR="00EB4938" w:rsidRPr="002003A0" w:rsidRDefault="00EB4938" w:rsidP="00D96B16">
      <w:pPr>
        <w:pStyle w:val="Tekst"/>
        <w:numPr>
          <w:ilvl w:val="0"/>
          <w:numId w:val="35"/>
        </w:numPr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lang w:val="nl-BE"/>
        </w:rPr>
        <w:t>Van Roey Automation NV</w:t>
      </w:r>
    </w:p>
    <w:p w14:paraId="11476AC6" w14:textId="374E2647" w:rsidR="00EB4938" w:rsidRPr="002003A0" w:rsidRDefault="00CC2F70" w:rsidP="00D96B16">
      <w:pPr>
        <w:pStyle w:val="Tekst"/>
        <w:numPr>
          <w:ilvl w:val="0"/>
          <w:numId w:val="35"/>
        </w:numPr>
        <w:spacing w:line="240" w:lineRule="atLeast"/>
        <w:jc w:val="left"/>
        <w:rPr>
          <w:rFonts w:asciiTheme="minorHAnsi" w:hAnsiTheme="minorHAnsi" w:cstheme="minorHAnsi"/>
          <w:lang w:val="nl-BE"/>
        </w:rPr>
      </w:pPr>
      <w:r>
        <w:rPr>
          <w:rFonts w:asciiTheme="minorHAnsi" w:hAnsiTheme="minorHAnsi" w:cstheme="minorHAnsi"/>
          <w:lang w:val="nl-BE"/>
        </w:rPr>
        <w:t>Servicenter Webstore BVBA</w:t>
      </w:r>
    </w:p>
    <w:p w14:paraId="7BD7D5DD" w14:textId="693B4F1E" w:rsidR="00EB4938" w:rsidRDefault="00EB4938" w:rsidP="00D96B16">
      <w:pPr>
        <w:pStyle w:val="Tekst"/>
        <w:numPr>
          <w:ilvl w:val="0"/>
          <w:numId w:val="35"/>
        </w:numPr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lang w:val="nl-BE"/>
        </w:rPr>
        <w:t>LogiQstar Belgium</w:t>
      </w:r>
      <w:r w:rsidR="00CC2F70">
        <w:rPr>
          <w:rFonts w:asciiTheme="minorHAnsi" w:hAnsiTheme="minorHAnsi" w:cstheme="minorHAnsi"/>
          <w:lang w:val="nl-BE"/>
        </w:rPr>
        <w:t xml:space="preserve"> BVBA</w:t>
      </w:r>
    </w:p>
    <w:p w14:paraId="23572A9C" w14:textId="1E245ED8" w:rsidR="00CC2F70" w:rsidRPr="002003A0" w:rsidRDefault="00CC2F70" w:rsidP="00D96B16">
      <w:pPr>
        <w:pStyle w:val="Tekst"/>
        <w:numPr>
          <w:ilvl w:val="0"/>
          <w:numId w:val="35"/>
        </w:numPr>
        <w:spacing w:line="240" w:lineRule="atLeast"/>
        <w:jc w:val="left"/>
        <w:rPr>
          <w:rFonts w:asciiTheme="minorHAnsi" w:hAnsiTheme="minorHAnsi" w:cstheme="minorHAnsi"/>
          <w:lang w:val="nl-BE"/>
        </w:rPr>
      </w:pPr>
      <w:r>
        <w:rPr>
          <w:rFonts w:asciiTheme="minorHAnsi" w:hAnsiTheme="minorHAnsi" w:cstheme="minorHAnsi"/>
          <w:lang w:val="nl-BE"/>
        </w:rPr>
        <w:t>LogiQstar International BVBA</w:t>
      </w:r>
    </w:p>
    <w:p w14:paraId="2234785F" w14:textId="1A9CAAFC" w:rsidR="00EB4938" w:rsidRPr="002003A0" w:rsidRDefault="00EB4938" w:rsidP="00D96B16">
      <w:pPr>
        <w:pStyle w:val="Tekst"/>
        <w:numPr>
          <w:ilvl w:val="0"/>
          <w:numId w:val="35"/>
        </w:numPr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lang w:val="nl-BE"/>
        </w:rPr>
        <w:t>Data Center Kempen</w:t>
      </w:r>
      <w:r w:rsidR="00CC2F70">
        <w:rPr>
          <w:rFonts w:asciiTheme="minorHAnsi" w:hAnsiTheme="minorHAnsi" w:cstheme="minorHAnsi"/>
          <w:lang w:val="nl-BE"/>
        </w:rPr>
        <w:t xml:space="preserve"> BVBA</w:t>
      </w:r>
    </w:p>
    <w:p w14:paraId="51FA9C5E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164DA369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lang w:val="nl-BE"/>
        </w:rPr>
        <w:t>Hierna te noemen “</w:t>
      </w:r>
      <w:r w:rsidRPr="002003A0">
        <w:rPr>
          <w:rFonts w:asciiTheme="minorHAnsi" w:hAnsiTheme="minorHAnsi" w:cstheme="minorHAnsi"/>
          <w:b/>
          <w:lang w:val="nl-BE"/>
        </w:rPr>
        <w:t>VANROEY.BE</w:t>
      </w:r>
      <w:r w:rsidRPr="002003A0">
        <w:rPr>
          <w:rFonts w:asciiTheme="minorHAnsi" w:hAnsiTheme="minorHAnsi" w:cstheme="minorHAnsi"/>
          <w:lang w:val="nl-BE"/>
        </w:rPr>
        <w:t>”, zijnde de Verwerker.</w:t>
      </w:r>
    </w:p>
    <w:p w14:paraId="3B829DC8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1B98F39E" w14:textId="1B5D1885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b/>
          <w:lang w:val="nl-BE"/>
        </w:rPr>
        <w:t>EN</w:t>
      </w:r>
    </w:p>
    <w:p w14:paraId="55C6BCC7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444509F7" w14:textId="26FC18F9" w:rsidR="00EB4938" w:rsidRPr="002003A0" w:rsidRDefault="00B142FF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sdt>
        <w:sdtPr>
          <w:rPr>
            <w:rFonts w:asciiTheme="minorHAnsi" w:hAnsiTheme="minorHAnsi" w:cstheme="minorHAnsi"/>
            <w:highlight w:val="lightGray"/>
            <w:lang w:val="nl-BE"/>
          </w:rPr>
          <w:alias w:val="Bedrijf"/>
          <w:tag w:val=""/>
          <w:id w:val="-363824263"/>
          <w:placeholder>
            <w:docPart w:val="BAF5083F22D5415FB3F2A991807BC23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EE5673" w:rsidRPr="00E04464">
            <w:rPr>
              <w:rFonts w:asciiTheme="minorHAnsi" w:hAnsiTheme="minorHAnsi" w:cstheme="minorHAnsi"/>
              <w:highlight w:val="lightGray"/>
              <w:lang w:val="nl-BE"/>
            </w:rPr>
            <w:t>&lt;</w:t>
          </w:r>
          <w:r w:rsidR="00EB4938" w:rsidRPr="00E04464">
            <w:rPr>
              <w:rFonts w:asciiTheme="minorHAnsi" w:hAnsiTheme="minorHAnsi" w:cstheme="minorHAnsi"/>
              <w:highlight w:val="lightGray"/>
              <w:lang w:val="nl-BE"/>
            </w:rPr>
            <w:t>Naam Organisatie</w:t>
          </w:r>
          <w:r w:rsidR="00EE5673" w:rsidRPr="00E04464">
            <w:rPr>
              <w:rFonts w:asciiTheme="minorHAnsi" w:hAnsiTheme="minorHAnsi" w:cstheme="minorHAnsi"/>
              <w:highlight w:val="lightGray"/>
              <w:lang w:val="nl-BE"/>
            </w:rPr>
            <w:t>&gt;</w:t>
          </w:r>
        </w:sdtContent>
      </w:sdt>
      <w:r w:rsidR="00EB4938">
        <w:rPr>
          <w:rFonts w:asciiTheme="minorHAnsi" w:hAnsiTheme="minorHAnsi" w:cstheme="minorHAnsi"/>
          <w:lang w:val="nl-BE"/>
        </w:rPr>
        <w:t>,</w:t>
      </w:r>
      <w:r w:rsidR="000B6AFA">
        <w:rPr>
          <w:rFonts w:asciiTheme="minorHAnsi" w:hAnsiTheme="minorHAnsi" w:cstheme="minorHAnsi"/>
          <w:lang w:val="nl-BE"/>
        </w:rPr>
        <w:t xml:space="preserve"> met klantnummer </w:t>
      </w:r>
      <w:sdt>
        <w:sdtPr>
          <w:rPr>
            <w:rFonts w:asciiTheme="minorHAnsi" w:hAnsiTheme="minorHAnsi" w:cstheme="minorHAnsi"/>
            <w:highlight w:val="lightGray"/>
          </w:rPr>
          <w:alias w:val="Faxnummer van bedrijf"/>
          <w:tag w:val=""/>
          <w:id w:val="2097509252"/>
          <w:placeholder>
            <w:docPart w:val="53E228F11CAA4059919F3DD4A49860D7"/>
          </w:placeholder>
          <w:dataBinding w:prefixMappings="xmlns:ns0='http://schemas.microsoft.com/office/2006/coverPageProps' " w:xpath="/ns0:CoverPageProperties[1]/ns0:CompanyFax[1]" w:storeItemID="{55AF091B-3C7A-41E3-B477-F2FDAA23CFDA}"/>
          <w:text/>
        </w:sdtPr>
        <w:sdtEndPr/>
        <w:sdtContent>
          <w:r w:rsidR="000B6AFA" w:rsidRPr="000B6AFA">
            <w:rPr>
              <w:rFonts w:asciiTheme="minorHAnsi" w:hAnsiTheme="minorHAnsi" w:cstheme="minorHAnsi"/>
              <w:highlight w:val="lightGray"/>
              <w:lang w:val="nl-BE"/>
            </w:rPr>
            <w:t>&lt;Klantnummer&gt;</w:t>
          </w:r>
        </w:sdtContent>
      </w:sdt>
      <w:r w:rsidR="000B6AFA">
        <w:rPr>
          <w:rFonts w:asciiTheme="minorHAnsi" w:hAnsiTheme="minorHAnsi" w:cstheme="minorHAnsi"/>
          <w:lang w:val="nl-BE"/>
        </w:rPr>
        <w:t>,</w:t>
      </w:r>
      <w:r w:rsidR="00EB4938">
        <w:rPr>
          <w:rFonts w:asciiTheme="minorHAnsi" w:hAnsiTheme="minorHAnsi" w:cstheme="minorHAnsi"/>
          <w:lang w:val="nl-BE"/>
        </w:rPr>
        <w:t xml:space="preserve"> </w:t>
      </w:r>
      <w:r w:rsidR="00077472">
        <w:rPr>
          <w:rFonts w:asciiTheme="minorHAnsi" w:hAnsiTheme="minorHAnsi" w:cstheme="minorHAnsi"/>
          <w:lang w:val="nl-BE"/>
        </w:rPr>
        <w:t>gevestigd te</w:t>
      </w:r>
      <w:r w:rsidR="00E04464">
        <w:rPr>
          <w:rFonts w:asciiTheme="minorHAnsi" w:hAnsiTheme="minorHAnsi" w:cstheme="minorHAnsi"/>
          <w:lang w:val="nl-BE"/>
        </w:rPr>
        <w:t xml:space="preserve"> </w:t>
      </w:r>
      <w:r w:rsidR="00E04464" w:rsidRPr="00E04464">
        <w:rPr>
          <w:rFonts w:asciiTheme="minorHAnsi" w:hAnsiTheme="minorHAnsi" w:cstheme="minorHAnsi"/>
          <w:highlight w:val="lightGray"/>
          <w:lang w:val="nl-BE"/>
        </w:rPr>
        <w:t>&lt;Adres Organisatie&gt;</w:t>
      </w:r>
      <w:r w:rsidR="00EB4938" w:rsidRPr="002003A0">
        <w:rPr>
          <w:rFonts w:asciiTheme="minorHAnsi" w:hAnsiTheme="minorHAnsi" w:cstheme="minorHAnsi"/>
          <w:lang w:val="nl-BE"/>
        </w:rPr>
        <w:t>, geregistreerd in de KBO onder nummer</w:t>
      </w:r>
      <w:r w:rsidR="007933F4">
        <w:rPr>
          <w:rFonts w:asciiTheme="minorHAnsi" w:hAnsiTheme="minorHAnsi" w:cstheme="minorHAnsi"/>
          <w:lang w:val="nl-BE"/>
        </w:rPr>
        <w:t xml:space="preserve"> </w:t>
      </w:r>
      <w:r w:rsidR="00EB4938" w:rsidRPr="002003A0">
        <w:rPr>
          <w:rFonts w:asciiTheme="minorHAnsi" w:hAnsiTheme="minorHAnsi" w:cstheme="minorHAnsi"/>
          <w:lang w:val="nl-BE"/>
        </w:rPr>
        <w:t xml:space="preserve"> </w:t>
      </w:r>
      <w:r w:rsidR="00EB4938" w:rsidRPr="002003A0">
        <w:rPr>
          <w:rFonts w:asciiTheme="minorHAnsi" w:hAnsiTheme="minorHAnsi" w:cstheme="minorHAnsi"/>
          <w:highlight w:val="lightGray"/>
          <w:lang w:val="nl-BE"/>
        </w:rPr>
        <w:t>&lt;Ondernemingsnummer&gt;</w:t>
      </w:r>
      <w:r w:rsidR="00EB4938" w:rsidRPr="002003A0">
        <w:rPr>
          <w:rFonts w:asciiTheme="minorHAnsi" w:hAnsiTheme="minorHAnsi" w:cstheme="minorHAnsi"/>
          <w:lang w:val="nl-BE"/>
        </w:rPr>
        <w:t xml:space="preserve">, hierbij rechtsgeldig vertegenwoordigd door </w:t>
      </w:r>
      <w:r w:rsidR="00EB4938" w:rsidRPr="002003A0">
        <w:rPr>
          <w:rFonts w:asciiTheme="minorHAnsi" w:hAnsiTheme="minorHAnsi" w:cstheme="minorHAnsi"/>
          <w:highlight w:val="lightGray"/>
          <w:lang w:val="nl-BE"/>
        </w:rPr>
        <w:t>&lt;Naam vertegenwoordiger&gt;</w:t>
      </w:r>
      <w:r w:rsidR="00EB4938" w:rsidRPr="002003A0">
        <w:rPr>
          <w:rFonts w:asciiTheme="minorHAnsi" w:hAnsiTheme="minorHAnsi" w:cstheme="minorHAnsi"/>
          <w:lang w:val="nl-BE"/>
        </w:rPr>
        <w:t xml:space="preserve">, in zijn/haar hoedanigheid van </w:t>
      </w:r>
      <w:r w:rsidR="00EB4938" w:rsidRPr="002003A0">
        <w:rPr>
          <w:rFonts w:asciiTheme="minorHAnsi" w:hAnsiTheme="minorHAnsi" w:cstheme="minorHAnsi"/>
          <w:highlight w:val="lightGray"/>
          <w:lang w:val="nl-BE"/>
        </w:rPr>
        <w:t>&lt;Functie vertegenwoordiger&gt;</w:t>
      </w:r>
      <w:r w:rsidR="00EB4938" w:rsidRPr="002003A0">
        <w:rPr>
          <w:rFonts w:asciiTheme="minorHAnsi" w:hAnsiTheme="minorHAnsi" w:cstheme="minorHAnsi"/>
          <w:lang w:val="nl-BE"/>
        </w:rPr>
        <w:t>;</w:t>
      </w:r>
    </w:p>
    <w:p w14:paraId="279C233F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3A593486" w14:textId="456156CB" w:rsidR="00EB4938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lang w:val="nl-BE"/>
        </w:rPr>
        <w:t>Hierna te noemen “</w:t>
      </w:r>
      <w:r w:rsidRPr="002003A0">
        <w:rPr>
          <w:rFonts w:asciiTheme="minorHAnsi" w:hAnsiTheme="minorHAnsi" w:cstheme="minorHAnsi"/>
          <w:highlight w:val="lightGray"/>
          <w:lang w:val="nl-BE"/>
        </w:rPr>
        <w:t>&lt;Korte naam organisatie&gt;</w:t>
      </w:r>
      <w:r w:rsidRPr="002003A0">
        <w:rPr>
          <w:rFonts w:asciiTheme="minorHAnsi" w:hAnsiTheme="minorHAnsi" w:cstheme="minorHAnsi"/>
          <w:lang w:val="nl-BE"/>
        </w:rPr>
        <w:t>”, zijnde de Verwerkingsverantwoordelijke.</w:t>
      </w:r>
      <w:r w:rsidR="00C12095">
        <w:rPr>
          <w:rFonts w:asciiTheme="minorHAnsi" w:hAnsiTheme="minorHAnsi" w:cstheme="minorHAnsi"/>
          <w:lang w:val="nl-BE"/>
        </w:rPr>
        <w:t xml:space="preserve"> Hierna ook te noemen de “</w:t>
      </w:r>
      <w:r w:rsidR="00C12095" w:rsidRPr="00C12095">
        <w:rPr>
          <w:rFonts w:asciiTheme="minorHAnsi" w:hAnsiTheme="minorHAnsi" w:cstheme="minorHAnsi"/>
          <w:b/>
          <w:lang w:val="nl-BE"/>
        </w:rPr>
        <w:t>Partij</w:t>
      </w:r>
      <w:r w:rsidR="00C12095">
        <w:rPr>
          <w:rFonts w:asciiTheme="minorHAnsi" w:hAnsiTheme="minorHAnsi" w:cstheme="minorHAnsi"/>
          <w:lang w:val="nl-BE"/>
        </w:rPr>
        <w:t>”</w:t>
      </w:r>
    </w:p>
    <w:p w14:paraId="2596A87A" w14:textId="77777777" w:rsidR="00B72237" w:rsidRPr="002003A0" w:rsidRDefault="00B72237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20E447FA" w14:textId="547C3112" w:rsidR="00B72237" w:rsidRPr="002003A0" w:rsidRDefault="00B142FF" w:rsidP="00B72237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sdt>
        <w:sdtPr>
          <w:rPr>
            <w:rFonts w:asciiTheme="minorHAnsi" w:hAnsiTheme="minorHAnsi" w:cstheme="minorHAnsi"/>
            <w:highlight w:val="lightGray"/>
            <w:lang w:val="nl-BE"/>
          </w:rPr>
          <w:alias w:val="Manager"/>
          <w:tag w:val=""/>
          <w:id w:val="-1220197951"/>
          <w:placeholder>
            <w:docPart w:val="530706E84FFE4055A9CB86B4106B6FB5"/>
          </w:placeholder>
          <w:dataBinding w:prefixMappings="xmlns:ns0='http://schemas.openxmlformats.org/officeDocument/2006/extended-properties' " w:xpath="/ns0:Properties[1]/ns0:Manager[1]" w:storeItemID="{6668398D-A668-4E3E-A5EB-62B293D839F1}"/>
          <w:text/>
        </w:sdtPr>
        <w:sdtEndPr/>
        <w:sdtContent>
          <w:r w:rsidR="00C12095">
            <w:rPr>
              <w:rFonts w:asciiTheme="minorHAnsi" w:hAnsiTheme="minorHAnsi" w:cstheme="minorHAnsi"/>
              <w:highlight w:val="lightGray"/>
              <w:lang w:val="nl-BE"/>
            </w:rPr>
            <w:t>Verwerkingsverantwoordelijke</w:t>
          </w:r>
        </w:sdtContent>
      </w:sdt>
      <w:r w:rsidR="00B72237">
        <w:rPr>
          <w:rFonts w:asciiTheme="minorHAnsi" w:hAnsiTheme="minorHAnsi" w:cstheme="minorHAnsi"/>
          <w:lang w:val="nl-BE"/>
        </w:rPr>
        <w:t xml:space="preserve"> </w:t>
      </w:r>
      <w:r w:rsidR="00B72237" w:rsidRPr="002003A0">
        <w:rPr>
          <w:rFonts w:asciiTheme="minorHAnsi" w:hAnsiTheme="minorHAnsi" w:cstheme="minorHAnsi"/>
          <w:lang w:val="nl-BE"/>
        </w:rPr>
        <w:t>een onderneming is die actief is op het vlak van</w:t>
      </w:r>
      <w:r w:rsidR="00B72237">
        <w:rPr>
          <w:rFonts w:asciiTheme="minorHAnsi" w:hAnsiTheme="minorHAnsi" w:cstheme="minorHAnsi"/>
          <w:lang w:val="nl-BE"/>
        </w:rPr>
        <w:t xml:space="preserve"> </w:t>
      </w:r>
      <w:r w:rsidR="00B72237" w:rsidRPr="002003A0">
        <w:rPr>
          <w:rFonts w:asciiTheme="minorHAnsi" w:hAnsiTheme="minorHAnsi" w:cstheme="minorHAnsi"/>
          <w:lang w:val="nl-BE"/>
        </w:rPr>
        <w:t xml:space="preserve"> </w:t>
      </w:r>
      <w:r w:rsidR="00B72237" w:rsidRPr="002003A0">
        <w:rPr>
          <w:rFonts w:asciiTheme="minorHAnsi" w:hAnsiTheme="minorHAnsi" w:cstheme="minorHAnsi"/>
          <w:highlight w:val="lightGray"/>
          <w:lang w:val="nl-BE"/>
        </w:rPr>
        <w:t>&lt;Activiteiten Verwerkingsverantwoordelijke&gt;.</w:t>
      </w:r>
    </w:p>
    <w:p w14:paraId="0B40CA48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4F9CD837" w14:textId="50C30710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lang w:val="nl-BE"/>
        </w:rPr>
        <w:t>De Verwerkingsverantwoordelijke en de Verwerker worden gezamenlijk de  “</w:t>
      </w:r>
      <w:r w:rsidRPr="002003A0">
        <w:rPr>
          <w:rFonts w:asciiTheme="minorHAnsi" w:hAnsiTheme="minorHAnsi" w:cstheme="minorHAnsi"/>
          <w:b/>
          <w:lang w:val="nl-BE"/>
        </w:rPr>
        <w:t>Partijen</w:t>
      </w:r>
      <w:r w:rsidRPr="002003A0">
        <w:rPr>
          <w:rFonts w:asciiTheme="minorHAnsi" w:hAnsiTheme="minorHAnsi" w:cstheme="minorHAnsi"/>
          <w:lang w:val="nl-BE"/>
        </w:rPr>
        <w:t>” genoemd.</w:t>
      </w:r>
    </w:p>
    <w:p w14:paraId="4F1F8853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b/>
          <w:u w:val="single"/>
          <w:lang w:val="nl-BE"/>
        </w:rPr>
      </w:pPr>
    </w:p>
    <w:p w14:paraId="087FCC6E" w14:textId="05C700CB" w:rsidR="00EB4938" w:rsidRPr="00043F02" w:rsidRDefault="00043F02" w:rsidP="00043F02">
      <w:pPr>
        <w:spacing w:after="200" w:line="276" w:lineRule="auto"/>
        <w:jc w:val="left"/>
        <w:rPr>
          <w:rFonts w:cstheme="minorHAnsi"/>
          <w:b/>
          <w:szCs w:val="20"/>
          <w:u w:val="single"/>
          <w:lang w:val="nl-BE"/>
        </w:rPr>
      </w:pPr>
      <w:r>
        <w:rPr>
          <w:rFonts w:cstheme="minorHAnsi"/>
          <w:b/>
          <w:u w:val="single"/>
          <w:lang w:val="nl-BE"/>
        </w:rPr>
        <w:br w:type="page"/>
      </w:r>
    </w:p>
    <w:p w14:paraId="21AA4608" w14:textId="43F085D3" w:rsidR="00FA6A96" w:rsidRPr="002003A0" w:rsidRDefault="00210AFB" w:rsidP="00FA6A9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r>
        <w:rPr>
          <w:rFonts w:asciiTheme="minorHAnsi" w:hAnsiTheme="minorHAnsi" w:cstheme="minorHAnsi"/>
          <w:noProof/>
          <w:lang w:val="nl-BE"/>
        </w:rPr>
        <w:lastRenderedPageBreak/>
        <w:drawing>
          <wp:inline distT="0" distB="0" distL="0" distR="0" wp14:anchorId="44598892" wp14:editId="70B6F834">
            <wp:extent cx="6086475" cy="8343265"/>
            <wp:effectExtent l="0" t="0" r="9525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834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B9B5" w14:textId="36A6E63B" w:rsidR="00065078" w:rsidRDefault="00210AFB">
      <w:pPr>
        <w:spacing w:after="200" w:line="276" w:lineRule="auto"/>
        <w:jc w:val="left"/>
        <w:rPr>
          <w:rFonts w:cstheme="minorHAnsi"/>
          <w:lang w:val="nl-BE"/>
        </w:rPr>
      </w:pPr>
      <w:r>
        <w:rPr>
          <w:rFonts w:cstheme="minorHAnsi"/>
          <w:noProof/>
          <w:lang w:val="nl-BE"/>
        </w:rPr>
        <w:lastRenderedPageBreak/>
        <w:drawing>
          <wp:inline distT="0" distB="0" distL="0" distR="0" wp14:anchorId="5F0E2F93" wp14:editId="3E4E2813">
            <wp:extent cx="6210300" cy="8513458"/>
            <wp:effectExtent l="0" t="0" r="0" b="190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155" cy="852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nl-BE"/>
        </w:rPr>
        <w:br w:type="page"/>
      </w:r>
    </w:p>
    <w:p w14:paraId="6A84CAD8" w14:textId="3B5ACFF5" w:rsidR="00210AFB" w:rsidRDefault="00210AFB">
      <w:pPr>
        <w:spacing w:after="200" w:line="276" w:lineRule="auto"/>
        <w:jc w:val="left"/>
        <w:rPr>
          <w:rFonts w:cstheme="minorHAnsi"/>
          <w:lang w:val="nl-BE"/>
        </w:rPr>
      </w:pPr>
      <w:r>
        <w:rPr>
          <w:rFonts w:cstheme="minorHAnsi"/>
          <w:noProof/>
          <w:lang w:val="nl-BE"/>
        </w:rPr>
        <w:lastRenderedPageBreak/>
        <w:drawing>
          <wp:inline distT="0" distB="0" distL="0" distR="0" wp14:anchorId="77DAB667" wp14:editId="66B14D3A">
            <wp:extent cx="6124575" cy="8395941"/>
            <wp:effectExtent l="0" t="0" r="0" b="5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12" cy="840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9C5B" w14:textId="77777777" w:rsidR="00210AFB" w:rsidRDefault="00210AFB">
      <w:pPr>
        <w:spacing w:after="200" w:line="276" w:lineRule="auto"/>
        <w:jc w:val="left"/>
        <w:rPr>
          <w:rFonts w:cstheme="minorHAnsi"/>
          <w:lang w:val="nl-BE"/>
        </w:rPr>
      </w:pPr>
      <w:r>
        <w:rPr>
          <w:rFonts w:cstheme="minorHAnsi"/>
          <w:noProof/>
          <w:lang w:val="nl-BE"/>
        </w:rPr>
        <w:lastRenderedPageBreak/>
        <w:drawing>
          <wp:inline distT="0" distB="0" distL="0" distR="0" wp14:anchorId="03E790AF" wp14:editId="1BB34A94">
            <wp:extent cx="6124575" cy="8395941"/>
            <wp:effectExtent l="0" t="0" r="0" b="571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75" cy="839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E6CC" w14:textId="77777777" w:rsidR="00210AFB" w:rsidRDefault="00210AFB">
      <w:pPr>
        <w:spacing w:after="200" w:line="276" w:lineRule="auto"/>
        <w:jc w:val="left"/>
        <w:rPr>
          <w:rFonts w:cstheme="minorHAnsi"/>
          <w:lang w:val="nl-BE"/>
        </w:rPr>
      </w:pPr>
      <w:r>
        <w:rPr>
          <w:rFonts w:cstheme="minorHAnsi"/>
          <w:noProof/>
          <w:lang w:val="nl-BE"/>
        </w:rPr>
        <w:lastRenderedPageBreak/>
        <w:drawing>
          <wp:inline distT="0" distB="0" distL="0" distR="0" wp14:anchorId="66BCE490" wp14:editId="16B54001">
            <wp:extent cx="6134100" cy="8408998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182" cy="841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B3A6" w14:textId="439FAD3A" w:rsidR="00210AFB" w:rsidRDefault="008C5453">
      <w:pPr>
        <w:spacing w:after="200" w:line="276" w:lineRule="auto"/>
        <w:jc w:val="left"/>
        <w:rPr>
          <w:rFonts w:cstheme="minorHAnsi"/>
          <w:lang w:val="nl-BE"/>
        </w:rPr>
      </w:pPr>
      <w:r>
        <w:rPr>
          <w:rFonts w:cstheme="minorHAnsi"/>
          <w:noProof/>
          <w:lang w:val="nl-BE"/>
        </w:rPr>
        <w:lastRenderedPageBreak/>
        <w:drawing>
          <wp:inline distT="0" distB="0" distL="0" distR="0" wp14:anchorId="74310CF3" wp14:editId="54F584BE">
            <wp:extent cx="5913238" cy="860107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774" cy="860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AFB">
        <w:rPr>
          <w:rFonts w:cstheme="minorHAnsi"/>
          <w:lang w:val="nl-BE"/>
        </w:rPr>
        <w:br w:type="page"/>
      </w:r>
    </w:p>
    <w:p w14:paraId="611D6CF7" w14:textId="3991C7F3" w:rsidR="003D4A9B" w:rsidRDefault="008C5453">
      <w:pPr>
        <w:spacing w:after="200" w:line="276" w:lineRule="auto"/>
        <w:jc w:val="left"/>
        <w:rPr>
          <w:rFonts w:cstheme="minorHAnsi"/>
          <w:lang w:val="nl-BE"/>
        </w:rPr>
      </w:pPr>
      <w:r>
        <w:rPr>
          <w:rFonts w:cstheme="minorHAnsi"/>
          <w:noProof/>
          <w:lang w:val="nl-BE"/>
        </w:rPr>
        <w:lastRenderedPageBreak/>
        <w:drawing>
          <wp:inline distT="0" distB="0" distL="0" distR="0" wp14:anchorId="46F678DF" wp14:editId="51620CCC">
            <wp:extent cx="6115050" cy="8382883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756" cy="839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86F3" w14:textId="627E644F" w:rsidR="008C5453" w:rsidRDefault="008C5453">
      <w:pPr>
        <w:spacing w:after="200" w:line="276" w:lineRule="auto"/>
        <w:jc w:val="left"/>
        <w:rPr>
          <w:rFonts w:cstheme="minorHAnsi"/>
          <w:lang w:val="nl-BE"/>
        </w:rPr>
      </w:pPr>
      <w:r>
        <w:rPr>
          <w:rFonts w:cstheme="minorHAnsi"/>
          <w:noProof/>
          <w:lang w:val="nl-BE"/>
        </w:rPr>
        <w:lastRenderedPageBreak/>
        <w:drawing>
          <wp:inline distT="0" distB="0" distL="0" distR="0" wp14:anchorId="525284F8" wp14:editId="22162AAC">
            <wp:extent cx="6172200" cy="846123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318" cy="847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841C" w14:textId="33214E5B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lang w:val="nl-BE"/>
        </w:rPr>
        <w:lastRenderedPageBreak/>
        <w:t xml:space="preserve">Opgemaakt te Turnhout op </w:t>
      </w:r>
      <w:r w:rsidRPr="002003A0">
        <w:rPr>
          <w:rFonts w:asciiTheme="minorHAnsi" w:hAnsiTheme="minorHAnsi" w:cstheme="minorHAnsi"/>
          <w:highlight w:val="lightGray"/>
          <w:lang w:val="nl-BE"/>
        </w:rPr>
        <w:t>&lt;Datum ondertekening invullen&gt;</w:t>
      </w:r>
      <w:r w:rsidRPr="002003A0">
        <w:rPr>
          <w:rFonts w:asciiTheme="minorHAnsi" w:hAnsiTheme="minorHAnsi" w:cstheme="minorHAnsi"/>
          <w:lang w:val="nl-BE"/>
        </w:rPr>
        <w:t xml:space="preserve"> in twee (2) originele exemplaren waarvan elke Partij erkent het zijne te hebben ontvangen na lezing en goedkeuring.</w:t>
      </w:r>
    </w:p>
    <w:p w14:paraId="6784E688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69FC2367" w14:textId="09AA53A5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lang w:val="nl-BE"/>
        </w:rPr>
        <w:t>Gelezen en goedgekeurd door:</w:t>
      </w:r>
      <w:r w:rsidRPr="002003A0">
        <w:rPr>
          <w:rFonts w:asciiTheme="minorHAnsi" w:hAnsiTheme="minorHAnsi" w:cstheme="minorHAnsi"/>
          <w:lang w:val="nl-BE"/>
        </w:rPr>
        <w:tab/>
      </w:r>
      <w:r w:rsidRPr="002003A0">
        <w:rPr>
          <w:rFonts w:asciiTheme="minorHAnsi" w:hAnsiTheme="minorHAnsi" w:cstheme="minorHAnsi"/>
          <w:lang w:val="nl-BE"/>
        </w:rPr>
        <w:tab/>
        <w:t>Handtekening + “gelezen en goedgekeurd”:</w:t>
      </w:r>
    </w:p>
    <w:p w14:paraId="08E70ECC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232F5C90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lang w:val="nl-BE"/>
        </w:rPr>
        <w:tab/>
      </w:r>
      <w:r w:rsidRPr="002003A0">
        <w:rPr>
          <w:rFonts w:asciiTheme="minorHAnsi" w:hAnsiTheme="minorHAnsi" w:cstheme="minorHAnsi"/>
          <w:lang w:val="nl-BE"/>
        </w:rPr>
        <w:tab/>
      </w:r>
      <w:r w:rsidRPr="002003A0">
        <w:rPr>
          <w:rFonts w:asciiTheme="minorHAnsi" w:hAnsiTheme="minorHAnsi" w:cstheme="minorHAnsi"/>
          <w:lang w:val="nl-BE"/>
        </w:rPr>
        <w:tab/>
      </w:r>
      <w:r w:rsidRPr="002003A0">
        <w:rPr>
          <w:rFonts w:asciiTheme="minorHAnsi" w:hAnsiTheme="minorHAnsi" w:cstheme="minorHAnsi"/>
          <w:lang w:val="nl-BE"/>
        </w:rPr>
        <w:tab/>
      </w:r>
      <w:r w:rsidRPr="002003A0">
        <w:rPr>
          <w:rFonts w:asciiTheme="minorHAnsi" w:hAnsiTheme="minorHAnsi" w:cstheme="minorHAnsi"/>
          <w:lang w:val="nl-BE"/>
        </w:rPr>
        <w:tab/>
      </w:r>
      <w:r w:rsidRPr="002003A0">
        <w:rPr>
          <w:rFonts w:asciiTheme="minorHAnsi" w:hAnsiTheme="minorHAnsi" w:cstheme="minorHAnsi"/>
          <w:lang w:val="nl-BE"/>
        </w:rPr>
        <w:tab/>
      </w:r>
      <w:r w:rsidRPr="002003A0">
        <w:rPr>
          <w:rFonts w:asciiTheme="minorHAnsi" w:hAnsiTheme="minorHAnsi" w:cstheme="minorHAnsi"/>
          <w:lang w:val="nl-BE"/>
        </w:rPr>
        <w:tab/>
      </w:r>
      <w:r w:rsidRPr="002003A0">
        <w:rPr>
          <w:rFonts w:asciiTheme="minorHAnsi" w:hAnsiTheme="minorHAnsi" w:cstheme="minorHAnsi"/>
          <w:lang w:val="nl-BE"/>
        </w:rPr>
        <w:tab/>
      </w:r>
    </w:p>
    <w:p w14:paraId="6AFEB97B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35294851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0BC81DB3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17282071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79713C4E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08237174" w14:textId="3A6E4328" w:rsidR="00EB4938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  <w:r w:rsidRPr="002003A0">
        <w:rPr>
          <w:rFonts w:asciiTheme="minorHAnsi" w:hAnsiTheme="minorHAnsi" w:cstheme="minorHAnsi"/>
          <w:lang w:val="nl-BE"/>
        </w:rPr>
        <w:t>VAN ROEY BACKOFFICE BVBA</w:t>
      </w:r>
      <w:r w:rsidRPr="002003A0">
        <w:rPr>
          <w:rFonts w:asciiTheme="minorHAnsi" w:hAnsiTheme="minorHAnsi" w:cstheme="minorHAnsi"/>
          <w:lang w:val="nl-BE"/>
        </w:rPr>
        <w:tab/>
      </w:r>
      <w:r w:rsidRPr="002003A0">
        <w:rPr>
          <w:rFonts w:asciiTheme="minorHAnsi" w:hAnsiTheme="minorHAnsi" w:cstheme="minorHAnsi"/>
          <w:lang w:val="nl-BE"/>
        </w:rPr>
        <w:tab/>
      </w:r>
      <w:r w:rsidR="003D4A9B" w:rsidRPr="003D4A9B">
        <w:rPr>
          <w:rFonts w:asciiTheme="minorHAnsi" w:hAnsiTheme="minorHAnsi" w:cstheme="minorHAnsi"/>
          <w:highlight w:val="lightGray"/>
          <w:lang w:val="nl-BE"/>
        </w:rPr>
        <w:t>&lt;Naam Verwerkingsverantwoordelijke&gt;</w:t>
      </w:r>
    </w:p>
    <w:p w14:paraId="52C41F05" w14:textId="77777777" w:rsidR="00EB4938" w:rsidRPr="002003A0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lang w:val="nl-BE"/>
        </w:rPr>
      </w:pPr>
    </w:p>
    <w:p w14:paraId="48E6DF47" w14:textId="070A9AD8" w:rsidR="002713EC" w:rsidRDefault="00EB4938" w:rsidP="00D96B16">
      <w:pPr>
        <w:pStyle w:val="Tekst"/>
        <w:spacing w:line="240" w:lineRule="atLeast"/>
        <w:jc w:val="left"/>
        <w:rPr>
          <w:rFonts w:asciiTheme="minorHAnsi" w:hAnsiTheme="minorHAnsi" w:cstheme="minorHAnsi"/>
          <w:highlight w:val="lightGray"/>
          <w:lang w:val="nl-BE"/>
        </w:rPr>
      </w:pPr>
      <w:r w:rsidRPr="002003A0">
        <w:rPr>
          <w:rFonts w:asciiTheme="minorHAnsi" w:hAnsiTheme="minorHAnsi" w:cstheme="minorHAnsi"/>
          <w:highlight w:val="lightGray"/>
          <w:lang w:val="nl-BE"/>
        </w:rPr>
        <w:t>&lt;Vertegenwoordiger Backoffice&gt;</w:t>
      </w:r>
      <w:r w:rsidRPr="002003A0">
        <w:rPr>
          <w:rFonts w:asciiTheme="minorHAnsi" w:hAnsiTheme="minorHAnsi" w:cstheme="minorHAnsi"/>
          <w:lang w:val="nl-BE"/>
        </w:rPr>
        <w:tab/>
      </w:r>
      <w:r w:rsidRPr="002003A0">
        <w:rPr>
          <w:rFonts w:asciiTheme="minorHAnsi" w:hAnsiTheme="minorHAnsi" w:cstheme="minorHAnsi"/>
          <w:lang w:val="nl-BE"/>
        </w:rPr>
        <w:tab/>
      </w:r>
      <w:r w:rsidRPr="002003A0">
        <w:rPr>
          <w:rFonts w:asciiTheme="minorHAnsi" w:hAnsiTheme="minorHAnsi" w:cstheme="minorHAnsi"/>
          <w:highlight w:val="lightGray"/>
          <w:lang w:val="nl-BE"/>
        </w:rPr>
        <w:t>&lt;Naam Vertegenwoordiger van de Verwerkingsverantwoordelijke&gt;</w:t>
      </w:r>
    </w:p>
    <w:p w14:paraId="3CE2F8C8" w14:textId="77777777" w:rsidR="002713EC" w:rsidRDefault="002713EC">
      <w:pPr>
        <w:spacing w:after="200" w:line="276" w:lineRule="auto"/>
        <w:jc w:val="left"/>
        <w:rPr>
          <w:rFonts w:cstheme="minorHAnsi"/>
          <w:szCs w:val="20"/>
          <w:highlight w:val="lightGray"/>
          <w:lang w:val="nl-BE"/>
        </w:rPr>
      </w:pPr>
      <w:r>
        <w:rPr>
          <w:rFonts w:cstheme="minorHAnsi"/>
          <w:highlight w:val="lightGray"/>
          <w:lang w:val="nl-BE"/>
        </w:rPr>
        <w:br w:type="page"/>
      </w:r>
    </w:p>
    <w:p w14:paraId="26F6BBEC" w14:textId="77777777" w:rsidR="00EB4938" w:rsidRPr="007933F4" w:rsidRDefault="00EB4938" w:rsidP="007933F4">
      <w:pPr>
        <w:pStyle w:val="Titel"/>
        <w:rPr>
          <w:rFonts w:ascii="Segoe UI Semilight" w:hAnsi="Segoe UI Semilight" w:cs="Segoe UI Semilight"/>
          <w:i w:val="0"/>
          <w:lang w:val="nl-BE"/>
        </w:rPr>
      </w:pPr>
      <w:r w:rsidRPr="007933F4">
        <w:rPr>
          <w:rFonts w:ascii="Segoe UI Semilight" w:hAnsi="Segoe UI Semilight" w:cs="Segoe UI Semilight"/>
          <w:i w:val="0"/>
          <w:lang w:val="nl-BE"/>
        </w:rPr>
        <w:lastRenderedPageBreak/>
        <w:t>Bijlage 1: Hoofdovereenkomsten</w:t>
      </w:r>
    </w:p>
    <w:p w14:paraId="62941C9B" w14:textId="77777777" w:rsidR="00EB4938" w:rsidRPr="002003A0" w:rsidRDefault="00EB4938" w:rsidP="00EB4938">
      <w:pPr>
        <w:pStyle w:val="Tekst"/>
        <w:spacing w:line="240" w:lineRule="atLeast"/>
        <w:rPr>
          <w:rFonts w:asciiTheme="minorHAnsi" w:hAnsiTheme="minorHAnsi" w:cstheme="minorHAnsi"/>
          <w:lang w:val="nl-BE"/>
        </w:rPr>
      </w:pPr>
    </w:p>
    <w:p w14:paraId="671A5846" w14:textId="19FBB089" w:rsidR="00EB4938" w:rsidRPr="002003A0" w:rsidRDefault="00EB4938" w:rsidP="00D96B16">
      <w:pPr>
        <w:pStyle w:val="Kop2"/>
        <w:numPr>
          <w:ilvl w:val="0"/>
          <w:numId w:val="0"/>
        </w:numPr>
        <w:jc w:val="center"/>
        <w:rPr>
          <w:lang w:val="nl-BE"/>
        </w:rPr>
      </w:pPr>
      <w:bookmarkStart w:id="2" w:name="_Hlk513541856"/>
      <w:r w:rsidRPr="002003A0">
        <w:rPr>
          <w:lang w:val="nl-BE"/>
        </w:rPr>
        <w:t>Hoofdovereenkomst</w:t>
      </w:r>
      <w:r w:rsidR="007933F4">
        <w:rPr>
          <w:lang w:val="nl-BE"/>
        </w:rPr>
        <w:t xml:space="preserve"> </w:t>
      </w:r>
      <w:r w:rsidR="00153F83" w:rsidRPr="00153F83">
        <w:rPr>
          <w:highlight w:val="lightGray"/>
          <w:lang w:val="nl-BE"/>
        </w:rPr>
        <w:t>&lt;Referentienummer Overeenkomst&gt;</w:t>
      </w:r>
    </w:p>
    <w:p w14:paraId="78B959D5" w14:textId="6E03D4A4" w:rsidR="00EB4938" w:rsidRDefault="00EB4938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p w14:paraId="24018B32" w14:textId="77777777" w:rsidR="00D96B16" w:rsidRPr="002003A0" w:rsidRDefault="00D96B16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tbl>
      <w:tblPr>
        <w:tblStyle w:val="Onopgemaaktetabel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B4938" w:rsidRPr="008C5453" w14:paraId="46C35180" w14:textId="77777777" w:rsidTr="00D96B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79B82980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Voorwerp van de Hoofdovereenkomst</w:t>
            </w:r>
          </w:p>
        </w:tc>
        <w:tc>
          <w:tcPr>
            <w:tcW w:w="4531" w:type="dxa"/>
          </w:tcPr>
          <w:p w14:paraId="5AA3BC7B" w14:textId="23FE63FC" w:rsidR="00EB4938" w:rsidRPr="002003A0" w:rsidRDefault="00EB4938" w:rsidP="00E04464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  <w:r w:rsidRPr="002003A0">
              <w:rPr>
                <w:rFonts w:asciiTheme="minorHAnsi" w:hAnsiTheme="minorHAnsi" w:cstheme="minorHAnsi"/>
                <w:lang w:val="nl-BE"/>
              </w:rPr>
              <w:t>Deze Overeenkomst past in het kader van de taken die VanRoey.be uitvoert voor</w:t>
            </w:r>
            <w:r>
              <w:rPr>
                <w:rFonts w:asciiTheme="minorHAnsi" w:hAnsiTheme="minorHAnsi" w:cstheme="minorHAnsi"/>
                <w:lang w:val="nl-BE"/>
              </w:rPr>
              <w:t xml:space="preserve"> </w:t>
            </w:r>
            <w:sdt>
              <w:sdtPr>
                <w:rPr>
                  <w:rFonts w:asciiTheme="minorHAnsi" w:hAnsiTheme="minorHAnsi" w:cstheme="minorHAnsi"/>
                  <w:lang w:val="nl-BE"/>
                </w:rPr>
                <w:alias w:val="Manager"/>
                <w:tag w:val=""/>
                <w:id w:val="1927694507"/>
                <w:placeholder>
                  <w:docPart w:val="23C3849FABD14BA7820B9AC5C090CF0F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="00C12095">
                  <w:rPr>
                    <w:rFonts w:asciiTheme="minorHAnsi" w:hAnsiTheme="minorHAnsi" w:cstheme="minorHAnsi"/>
                    <w:lang w:val="nl-BE"/>
                  </w:rPr>
                  <w:t>Verwerkingsverantwoordelijke</w:t>
                </w:r>
              </w:sdtContent>
            </w:sdt>
            <w:r w:rsidRPr="002003A0">
              <w:rPr>
                <w:rFonts w:asciiTheme="minorHAnsi" w:hAnsiTheme="minorHAnsi" w:cstheme="minorHAnsi"/>
                <w:lang w:val="nl-BE"/>
              </w:rPr>
              <w:t xml:space="preserve"> in het kader van</w:t>
            </w:r>
            <w:r w:rsidR="00E04464">
              <w:rPr>
                <w:rFonts w:asciiTheme="minorHAnsi" w:hAnsiTheme="minorHAnsi" w:cstheme="minorHAnsi"/>
                <w:lang w:val="nl-BE"/>
              </w:rPr>
              <w:t xml:space="preserve"> </w:t>
            </w:r>
            <w:r w:rsidR="006A4D6A" w:rsidRPr="00E04464">
              <w:rPr>
                <w:rFonts w:asciiTheme="minorHAnsi" w:hAnsiTheme="minorHAnsi" w:cstheme="minorHAnsi"/>
                <w:highlight w:val="lightGray"/>
                <w:lang w:val="nl-BE"/>
              </w:rPr>
              <w:t>&lt;beschrijving doel Hoofdovereenkoms</w:t>
            </w:r>
            <w:r w:rsidR="006A4D6A">
              <w:rPr>
                <w:rFonts w:asciiTheme="minorHAnsi" w:hAnsiTheme="minorHAnsi" w:cstheme="minorHAnsi"/>
                <w:highlight w:val="lightGray"/>
                <w:lang w:val="nl-BE"/>
              </w:rPr>
              <w:t>t&gt;</w:t>
            </w:r>
          </w:p>
          <w:p w14:paraId="5682B1D2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6EEC97C8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  <w:r w:rsidRPr="002003A0">
              <w:rPr>
                <w:rFonts w:asciiTheme="minorHAnsi" w:hAnsiTheme="minorHAnsi" w:cstheme="minorHAnsi"/>
                <w:lang w:val="nl-BE"/>
              </w:rPr>
              <w:t>De Verwerking van de Persoonsgegevens kunnen enkel aangewend worden voor de activiteiten passend in het kader van het project.</w:t>
            </w:r>
          </w:p>
          <w:p w14:paraId="0587D357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1C6CD355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E1A6B5F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Te verwerken Persoonsgegevens</w:t>
            </w:r>
          </w:p>
        </w:tc>
        <w:tc>
          <w:tcPr>
            <w:tcW w:w="4531" w:type="dxa"/>
          </w:tcPr>
          <w:p w14:paraId="66960D7A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258FE5BA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07ACCFC6" w14:textId="77777777" w:rsidTr="00D96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5F437A7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Categorieën van Betrokkenen / Ontvangers</w:t>
            </w:r>
          </w:p>
        </w:tc>
        <w:tc>
          <w:tcPr>
            <w:tcW w:w="4531" w:type="dxa"/>
          </w:tcPr>
          <w:p w14:paraId="5507B7FD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242A5933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1A0F4EBB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BAB9508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Doeleinden</w:t>
            </w:r>
          </w:p>
        </w:tc>
        <w:tc>
          <w:tcPr>
            <w:tcW w:w="4531" w:type="dxa"/>
          </w:tcPr>
          <w:p w14:paraId="50810CED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01D9C2B5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1EC6E8C2" w14:textId="77777777" w:rsidTr="00D96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84C1F85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Beveiligingsmaatregelen</w:t>
            </w:r>
          </w:p>
        </w:tc>
        <w:tc>
          <w:tcPr>
            <w:tcW w:w="4531" w:type="dxa"/>
          </w:tcPr>
          <w:p w14:paraId="7B621C03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7DD9921A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4468A97A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FDC10F3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Rechtmatigheidsgronden</w:t>
            </w:r>
          </w:p>
        </w:tc>
        <w:tc>
          <w:tcPr>
            <w:tcW w:w="4531" w:type="dxa"/>
          </w:tcPr>
          <w:p w14:paraId="48831624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67F53114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17C46317" w14:textId="77777777" w:rsidTr="00D96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E3A85A8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Locatie van de Verwerking</w:t>
            </w:r>
          </w:p>
        </w:tc>
        <w:tc>
          <w:tcPr>
            <w:tcW w:w="4531" w:type="dxa"/>
          </w:tcPr>
          <w:p w14:paraId="26268428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2EA8AB67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1D85EE1F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41A2692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Bewaartermijn</w:t>
            </w:r>
          </w:p>
        </w:tc>
        <w:tc>
          <w:tcPr>
            <w:tcW w:w="4531" w:type="dxa"/>
          </w:tcPr>
          <w:p w14:paraId="5A46983D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614B36E6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bookmarkEnd w:id="2"/>
    </w:tbl>
    <w:p w14:paraId="360CE990" w14:textId="77777777" w:rsidR="00EB4938" w:rsidRPr="002003A0" w:rsidRDefault="00EB4938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p w14:paraId="28690C09" w14:textId="6E254EB1" w:rsidR="002D2FE7" w:rsidRDefault="002D2FE7">
      <w:pPr>
        <w:spacing w:after="200" w:line="276" w:lineRule="auto"/>
        <w:jc w:val="left"/>
        <w:rPr>
          <w:rFonts w:cstheme="minorHAnsi"/>
          <w:b/>
          <w:szCs w:val="20"/>
          <w:lang w:val="nl-BE"/>
        </w:rPr>
      </w:pPr>
      <w:r>
        <w:rPr>
          <w:rFonts w:cstheme="minorHAnsi"/>
          <w:b/>
          <w:lang w:val="nl-BE"/>
        </w:rPr>
        <w:br w:type="page"/>
      </w:r>
    </w:p>
    <w:p w14:paraId="33FE5D4B" w14:textId="0240BA8A" w:rsidR="002D2FE7" w:rsidRDefault="002D2FE7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p w14:paraId="01CB5A98" w14:textId="3CE8A463" w:rsidR="002713EC" w:rsidRDefault="002713EC" w:rsidP="002713EC">
      <w:pPr>
        <w:pStyle w:val="Tekst"/>
        <w:spacing w:line="240" w:lineRule="atLeast"/>
        <w:rPr>
          <w:rFonts w:asciiTheme="minorHAnsi" w:hAnsiTheme="minorHAnsi" w:cstheme="minorHAnsi"/>
          <w:b/>
          <w:lang w:val="nl-BE"/>
        </w:rPr>
      </w:pPr>
    </w:p>
    <w:p w14:paraId="7E18BDF7" w14:textId="77777777" w:rsidR="002D2FE7" w:rsidRPr="002003A0" w:rsidRDefault="002D2FE7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p w14:paraId="60FF7D20" w14:textId="77777777" w:rsidR="00EB4938" w:rsidRPr="002003A0" w:rsidRDefault="00EB4938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p w14:paraId="447015E2" w14:textId="3D61BC4F" w:rsidR="00EB4938" w:rsidRPr="002003A0" w:rsidRDefault="00EB4938" w:rsidP="00D96B16">
      <w:pPr>
        <w:pStyle w:val="Kop2"/>
        <w:numPr>
          <w:ilvl w:val="0"/>
          <w:numId w:val="0"/>
        </w:numPr>
        <w:jc w:val="center"/>
        <w:rPr>
          <w:lang w:val="nl-BE"/>
        </w:rPr>
      </w:pPr>
      <w:r w:rsidRPr="002003A0">
        <w:rPr>
          <w:lang w:val="nl-BE"/>
        </w:rPr>
        <w:t xml:space="preserve">Hoofdovereenkomst </w:t>
      </w:r>
      <w:r w:rsidR="006A4D6A" w:rsidRPr="00153F83">
        <w:rPr>
          <w:highlight w:val="lightGray"/>
          <w:lang w:val="nl-BE"/>
        </w:rPr>
        <w:t>&lt;Referentienummer Overeenkomst&gt;</w:t>
      </w:r>
    </w:p>
    <w:p w14:paraId="1B04501A" w14:textId="6A45BB21" w:rsidR="00EB4938" w:rsidRDefault="00EB4938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p w14:paraId="1028C326" w14:textId="77777777" w:rsidR="00D96B16" w:rsidRPr="002003A0" w:rsidRDefault="00D96B16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tbl>
      <w:tblPr>
        <w:tblStyle w:val="Onopgemaaktetabel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B4938" w:rsidRPr="008C5453" w14:paraId="679CC3A7" w14:textId="77777777" w:rsidTr="00D96B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0F81B67D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Voorwerp van de Hoofdovereenkomst</w:t>
            </w:r>
          </w:p>
        </w:tc>
        <w:tc>
          <w:tcPr>
            <w:tcW w:w="4531" w:type="dxa"/>
          </w:tcPr>
          <w:p w14:paraId="0F269D10" w14:textId="523830B4" w:rsidR="00EB4938" w:rsidRDefault="00EB4938" w:rsidP="00D35FF6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  <w:r w:rsidRPr="002003A0">
              <w:rPr>
                <w:rFonts w:asciiTheme="minorHAnsi" w:hAnsiTheme="minorHAnsi" w:cstheme="minorHAnsi"/>
                <w:lang w:val="nl-BE"/>
              </w:rPr>
              <w:t>Deze Overeenkomst past in het kader van de taken die VanRoey.be uitvoert voor</w:t>
            </w:r>
            <w:r>
              <w:rPr>
                <w:rFonts w:asciiTheme="minorHAnsi" w:hAnsiTheme="minorHAnsi" w:cstheme="minorHAnsi"/>
                <w:lang w:val="nl-BE"/>
              </w:rPr>
              <w:t xml:space="preserve"> </w:t>
            </w:r>
            <w:sdt>
              <w:sdtPr>
                <w:rPr>
                  <w:rFonts w:asciiTheme="minorHAnsi" w:hAnsiTheme="minorHAnsi" w:cstheme="minorHAnsi"/>
                  <w:lang w:val="nl-BE"/>
                </w:rPr>
                <w:alias w:val="Manager"/>
                <w:tag w:val=""/>
                <w:id w:val="2049330283"/>
                <w:placeholder>
                  <w:docPart w:val="7EFF6FD2D17641189BAA120889852F42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="00C12095">
                  <w:rPr>
                    <w:rFonts w:asciiTheme="minorHAnsi" w:hAnsiTheme="minorHAnsi" w:cstheme="minorHAnsi"/>
                    <w:lang w:val="nl-BE"/>
                  </w:rPr>
                  <w:t>Verwerkingsverantwoordelijke</w:t>
                </w:r>
              </w:sdtContent>
            </w:sdt>
            <w:r w:rsidRPr="002003A0">
              <w:rPr>
                <w:rFonts w:asciiTheme="minorHAnsi" w:hAnsiTheme="minorHAnsi" w:cstheme="minorHAnsi"/>
                <w:lang w:val="nl-BE"/>
              </w:rPr>
              <w:t xml:space="preserve"> in het kader van</w:t>
            </w:r>
            <w:r w:rsidR="00E04464">
              <w:rPr>
                <w:rFonts w:asciiTheme="minorHAnsi" w:hAnsiTheme="minorHAnsi" w:cstheme="minorHAnsi"/>
                <w:lang w:val="nl-BE"/>
              </w:rPr>
              <w:t xml:space="preserve"> </w:t>
            </w:r>
            <w:r w:rsidR="006A4D6A" w:rsidRPr="00E04464">
              <w:rPr>
                <w:rFonts w:asciiTheme="minorHAnsi" w:hAnsiTheme="minorHAnsi" w:cstheme="minorHAnsi"/>
                <w:highlight w:val="lightGray"/>
                <w:lang w:val="nl-BE"/>
              </w:rPr>
              <w:t>&lt;beschrijving doel Hoofdovereenkoms</w:t>
            </w:r>
            <w:r w:rsidR="006A4D6A">
              <w:rPr>
                <w:rFonts w:asciiTheme="minorHAnsi" w:hAnsiTheme="minorHAnsi" w:cstheme="minorHAnsi"/>
                <w:highlight w:val="lightGray"/>
                <w:lang w:val="nl-BE"/>
              </w:rPr>
              <w:t>t&gt;</w:t>
            </w:r>
            <w:r w:rsidR="00E04464" w:rsidRPr="002003A0">
              <w:rPr>
                <w:rFonts w:asciiTheme="minorHAnsi" w:hAnsiTheme="minorHAnsi" w:cstheme="minorHAnsi"/>
                <w:lang w:val="nl-BE"/>
              </w:rPr>
              <w:t xml:space="preserve"> </w:t>
            </w:r>
          </w:p>
          <w:p w14:paraId="686DAB0B" w14:textId="77777777" w:rsidR="00E04464" w:rsidRPr="002003A0" w:rsidRDefault="00E04464" w:rsidP="00D35FF6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576430E6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  <w:r w:rsidRPr="002003A0">
              <w:rPr>
                <w:rFonts w:asciiTheme="minorHAnsi" w:hAnsiTheme="minorHAnsi" w:cstheme="minorHAnsi"/>
                <w:lang w:val="nl-BE"/>
              </w:rPr>
              <w:t>De Verwerking van de Persoonsgegevens kunnen enkel aangewend worden voor de activiteiten passend in het kader van het project.</w:t>
            </w:r>
          </w:p>
          <w:p w14:paraId="39B4C956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19B6DF98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40ACE97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Te verwerken Persoonsgegevens</w:t>
            </w:r>
          </w:p>
        </w:tc>
        <w:tc>
          <w:tcPr>
            <w:tcW w:w="4531" w:type="dxa"/>
          </w:tcPr>
          <w:p w14:paraId="2DA42011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0C6F0246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5F4E6562" w14:textId="77777777" w:rsidTr="00D96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7AC8B7C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Categorieën van Betrokkenen / Ontvangers</w:t>
            </w:r>
          </w:p>
        </w:tc>
        <w:tc>
          <w:tcPr>
            <w:tcW w:w="4531" w:type="dxa"/>
          </w:tcPr>
          <w:p w14:paraId="516FCF8A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4979C383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5424B4DC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D9456E9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Doeleinden</w:t>
            </w:r>
          </w:p>
        </w:tc>
        <w:tc>
          <w:tcPr>
            <w:tcW w:w="4531" w:type="dxa"/>
          </w:tcPr>
          <w:p w14:paraId="1ED72195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3E300B0D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01E68675" w14:textId="77777777" w:rsidTr="00D96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F3B2C2C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Beveiligingsmaatregelen</w:t>
            </w:r>
          </w:p>
        </w:tc>
        <w:tc>
          <w:tcPr>
            <w:tcW w:w="4531" w:type="dxa"/>
          </w:tcPr>
          <w:p w14:paraId="3C1A5C11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5A4AC7F9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477E6991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3C0F8AB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Rechtmatigheidsgronden</w:t>
            </w:r>
          </w:p>
        </w:tc>
        <w:tc>
          <w:tcPr>
            <w:tcW w:w="4531" w:type="dxa"/>
          </w:tcPr>
          <w:p w14:paraId="1D107A83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1C38BB84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1B04FCB5" w14:textId="77777777" w:rsidTr="00D96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7A4C11E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Locatie van de Verwerking</w:t>
            </w:r>
          </w:p>
        </w:tc>
        <w:tc>
          <w:tcPr>
            <w:tcW w:w="4531" w:type="dxa"/>
          </w:tcPr>
          <w:p w14:paraId="66919189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79891559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05F49103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95F6B85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Bewaartermijn</w:t>
            </w:r>
          </w:p>
        </w:tc>
        <w:tc>
          <w:tcPr>
            <w:tcW w:w="4531" w:type="dxa"/>
          </w:tcPr>
          <w:p w14:paraId="4CAC96E5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1425B745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</w:tbl>
    <w:p w14:paraId="126BC362" w14:textId="5037C222" w:rsidR="002D2FE7" w:rsidRDefault="002D2FE7" w:rsidP="00EB4938">
      <w:pPr>
        <w:spacing w:after="200" w:line="276" w:lineRule="auto"/>
        <w:jc w:val="left"/>
        <w:rPr>
          <w:rFonts w:cstheme="minorHAnsi"/>
          <w:szCs w:val="20"/>
          <w:highlight w:val="lightGray"/>
          <w:lang w:val="nl-BE"/>
        </w:rPr>
      </w:pPr>
    </w:p>
    <w:p w14:paraId="061F8512" w14:textId="77777777" w:rsidR="002D2FE7" w:rsidRDefault="002D2FE7">
      <w:pPr>
        <w:spacing w:after="200" w:line="276" w:lineRule="auto"/>
        <w:jc w:val="left"/>
        <w:rPr>
          <w:rFonts w:cstheme="minorHAnsi"/>
          <w:szCs w:val="20"/>
          <w:highlight w:val="lightGray"/>
          <w:lang w:val="nl-BE"/>
        </w:rPr>
      </w:pPr>
      <w:r>
        <w:rPr>
          <w:rFonts w:cstheme="minorHAnsi"/>
          <w:szCs w:val="20"/>
          <w:highlight w:val="lightGray"/>
          <w:lang w:val="nl-BE"/>
        </w:rPr>
        <w:br w:type="page"/>
      </w:r>
    </w:p>
    <w:p w14:paraId="071E32BB" w14:textId="293C8662" w:rsidR="002713EC" w:rsidRDefault="002713EC" w:rsidP="00EB4938">
      <w:pPr>
        <w:spacing w:after="200" w:line="276" w:lineRule="auto"/>
        <w:jc w:val="left"/>
        <w:rPr>
          <w:rFonts w:cstheme="minorHAnsi"/>
          <w:szCs w:val="20"/>
          <w:highlight w:val="lightGray"/>
          <w:lang w:val="nl-BE"/>
        </w:rPr>
      </w:pPr>
    </w:p>
    <w:p w14:paraId="4B334F48" w14:textId="64C41CC5" w:rsidR="00EB4938" w:rsidRDefault="00EB4938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p w14:paraId="52908D94" w14:textId="77777777" w:rsidR="002713EC" w:rsidRPr="002003A0" w:rsidRDefault="002713EC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p w14:paraId="0A755E58" w14:textId="3AD59C5C" w:rsidR="00EB4938" w:rsidRPr="002003A0" w:rsidRDefault="007933F4" w:rsidP="00D96B16">
      <w:pPr>
        <w:pStyle w:val="Kop2"/>
        <w:numPr>
          <w:ilvl w:val="0"/>
          <w:numId w:val="0"/>
        </w:numPr>
        <w:jc w:val="center"/>
        <w:rPr>
          <w:lang w:val="nl-BE"/>
        </w:rPr>
      </w:pPr>
      <w:r>
        <w:rPr>
          <w:lang w:val="nl-BE"/>
        </w:rPr>
        <w:t xml:space="preserve">Hoofdovereenkomst </w:t>
      </w:r>
      <w:r w:rsidR="006A4D6A" w:rsidRPr="00153F83">
        <w:rPr>
          <w:highlight w:val="lightGray"/>
          <w:lang w:val="nl-BE"/>
        </w:rPr>
        <w:t>&lt;Referentienummer Overeenkomst&gt;</w:t>
      </w:r>
    </w:p>
    <w:p w14:paraId="53B0F9A2" w14:textId="06D33A56" w:rsidR="00EB4938" w:rsidRDefault="00EB4938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p w14:paraId="7071AB30" w14:textId="77777777" w:rsidR="00D96B16" w:rsidRPr="002003A0" w:rsidRDefault="00D96B16" w:rsidP="00EB4938">
      <w:pPr>
        <w:pStyle w:val="Tekst"/>
        <w:spacing w:line="240" w:lineRule="atLeast"/>
        <w:jc w:val="center"/>
        <w:rPr>
          <w:rFonts w:asciiTheme="minorHAnsi" w:hAnsiTheme="minorHAnsi" w:cstheme="minorHAnsi"/>
          <w:b/>
          <w:lang w:val="nl-BE"/>
        </w:rPr>
      </w:pPr>
    </w:p>
    <w:tbl>
      <w:tblPr>
        <w:tblStyle w:val="Onopgemaaktetabel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B4938" w:rsidRPr="008C5453" w14:paraId="76749AFB" w14:textId="77777777" w:rsidTr="00D96B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4765A760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Voorwerp van de Hoofdovereenkomst</w:t>
            </w:r>
          </w:p>
        </w:tc>
        <w:tc>
          <w:tcPr>
            <w:tcW w:w="4531" w:type="dxa"/>
          </w:tcPr>
          <w:p w14:paraId="3113600B" w14:textId="760BE145" w:rsidR="00EB4938" w:rsidRPr="002003A0" w:rsidRDefault="00EB4938" w:rsidP="00E04464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  <w:r w:rsidRPr="002003A0">
              <w:rPr>
                <w:rFonts w:asciiTheme="minorHAnsi" w:hAnsiTheme="minorHAnsi" w:cstheme="minorHAnsi"/>
                <w:lang w:val="nl-BE"/>
              </w:rPr>
              <w:t>Deze Overeenkomst past in het kader van de taken die VanRoey.be uitvoert voor</w:t>
            </w:r>
            <w:r w:rsidR="00D35FF6">
              <w:rPr>
                <w:rFonts w:asciiTheme="minorHAnsi" w:hAnsiTheme="minorHAnsi" w:cstheme="minorHAnsi"/>
                <w:lang w:val="nl-BE"/>
              </w:rPr>
              <w:t xml:space="preserve"> </w:t>
            </w:r>
            <w:sdt>
              <w:sdtPr>
                <w:rPr>
                  <w:rFonts w:asciiTheme="minorHAnsi" w:hAnsiTheme="minorHAnsi" w:cstheme="minorHAnsi"/>
                  <w:lang w:val="nl-BE"/>
                </w:rPr>
                <w:alias w:val="Manager"/>
                <w:tag w:val=""/>
                <w:id w:val="1745909003"/>
                <w:placeholder>
                  <w:docPart w:val="7003B04E13764BA68D684D5C9AB7469E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="00C12095">
                  <w:rPr>
                    <w:rFonts w:asciiTheme="minorHAnsi" w:hAnsiTheme="minorHAnsi" w:cstheme="minorHAnsi"/>
                    <w:lang w:val="nl-BE"/>
                  </w:rPr>
                  <w:t>Verwerkingsverantwoordelijke</w:t>
                </w:r>
              </w:sdtContent>
            </w:sdt>
            <w:r w:rsidRPr="002003A0">
              <w:rPr>
                <w:rFonts w:asciiTheme="minorHAnsi" w:hAnsiTheme="minorHAnsi" w:cstheme="minorHAnsi"/>
                <w:lang w:val="nl-BE"/>
              </w:rPr>
              <w:t xml:space="preserve"> in het kader van</w:t>
            </w:r>
            <w:r w:rsidR="00E04464">
              <w:rPr>
                <w:rFonts w:asciiTheme="minorHAnsi" w:hAnsiTheme="minorHAnsi" w:cstheme="minorHAnsi"/>
                <w:lang w:val="nl-BE"/>
              </w:rPr>
              <w:t xml:space="preserve"> </w:t>
            </w:r>
            <w:r w:rsidR="006A4D6A" w:rsidRPr="00E04464">
              <w:rPr>
                <w:rFonts w:asciiTheme="minorHAnsi" w:hAnsiTheme="minorHAnsi" w:cstheme="minorHAnsi"/>
                <w:highlight w:val="lightGray"/>
                <w:lang w:val="nl-BE"/>
              </w:rPr>
              <w:t>&lt;beschrijving doel Hoofdovereenkoms</w:t>
            </w:r>
            <w:r w:rsidR="006A4D6A">
              <w:rPr>
                <w:rFonts w:asciiTheme="minorHAnsi" w:hAnsiTheme="minorHAnsi" w:cstheme="minorHAnsi"/>
                <w:highlight w:val="lightGray"/>
                <w:lang w:val="nl-BE"/>
              </w:rPr>
              <w:t>t&gt;</w:t>
            </w:r>
          </w:p>
          <w:p w14:paraId="4F585FE9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0C64464A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  <w:r w:rsidRPr="002003A0">
              <w:rPr>
                <w:rFonts w:asciiTheme="minorHAnsi" w:hAnsiTheme="minorHAnsi" w:cstheme="minorHAnsi"/>
                <w:lang w:val="nl-BE"/>
              </w:rPr>
              <w:t>De Verwerking van de Persoonsgegevens kunnen enkel aangewend worden voor de activiteiten passend in het kader van het project.</w:t>
            </w:r>
          </w:p>
          <w:p w14:paraId="7DE933C9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0F685AED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26A7DDA" w14:textId="6D87C904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Te verwerken Persoonsgegevens</w:t>
            </w:r>
          </w:p>
        </w:tc>
        <w:tc>
          <w:tcPr>
            <w:tcW w:w="4531" w:type="dxa"/>
          </w:tcPr>
          <w:p w14:paraId="7A6AF8F8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74DE4E22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5C81983A" w14:textId="77777777" w:rsidTr="00D96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174F138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Categorieën van Betrokkenen / Ontvangers</w:t>
            </w:r>
          </w:p>
        </w:tc>
        <w:tc>
          <w:tcPr>
            <w:tcW w:w="4531" w:type="dxa"/>
          </w:tcPr>
          <w:p w14:paraId="6E56B0E1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0ECCA925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3FFE50DC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2B9D437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Doeleinden</w:t>
            </w:r>
          </w:p>
        </w:tc>
        <w:tc>
          <w:tcPr>
            <w:tcW w:w="4531" w:type="dxa"/>
          </w:tcPr>
          <w:p w14:paraId="5E0F3871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08F527A3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5F5E5DBC" w14:textId="77777777" w:rsidTr="00D96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A70EE0D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Beveiligingsmaatregelen</w:t>
            </w:r>
          </w:p>
        </w:tc>
        <w:tc>
          <w:tcPr>
            <w:tcW w:w="4531" w:type="dxa"/>
          </w:tcPr>
          <w:p w14:paraId="7969324D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53BB9C0C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14097E2A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23EEC48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Rechtmatigheidsgronden</w:t>
            </w:r>
          </w:p>
        </w:tc>
        <w:tc>
          <w:tcPr>
            <w:tcW w:w="4531" w:type="dxa"/>
          </w:tcPr>
          <w:p w14:paraId="02FB7115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032DEDD4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7987D340" w14:textId="77777777" w:rsidTr="00D96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B39D8CF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Locatie van de Verwerking</w:t>
            </w:r>
          </w:p>
        </w:tc>
        <w:tc>
          <w:tcPr>
            <w:tcW w:w="4531" w:type="dxa"/>
          </w:tcPr>
          <w:p w14:paraId="053F6153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6B857289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  <w:tr w:rsidR="00EB4938" w:rsidRPr="002003A0" w14:paraId="7245D6C9" w14:textId="77777777" w:rsidTr="00D96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AC0243A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rPr>
                <w:rFonts w:asciiTheme="minorHAnsi" w:hAnsiTheme="minorHAnsi" w:cstheme="minorHAnsi"/>
                <w:b/>
                <w:lang w:val="nl-BE"/>
              </w:rPr>
            </w:pPr>
            <w:r w:rsidRPr="002003A0">
              <w:rPr>
                <w:rFonts w:asciiTheme="minorHAnsi" w:hAnsiTheme="minorHAnsi" w:cstheme="minorHAnsi"/>
                <w:b/>
                <w:lang w:val="nl-BE"/>
              </w:rPr>
              <w:t>Bewaartermijn</w:t>
            </w:r>
          </w:p>
        </w:tc>
        <w:tc>
          <w:tcPr>
            <w:tcW w:w="4531" w:type="dxa"/>
          </w:tcPr>
          <w:p w14:paraId="683AA726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  <w:p w14:paraId="2D2B5418" w14:textId="77777777" w:rsidR="00EB4938" w:rsidRPr="002003A0" w:rsidRDefault="00EB4938" w:rsidP="00D35FF6">
            <w:pPr>
              <w:pStyle w:val="Tekst"/>
              <w:spacing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nl-BE"/>
              </w:rPr>
            </w:pPr>
          </w:p>
        </w:tc>
      </w:tr>
    </w:tbl>
    <w:p w14:paraId="7C4DD474" w14:textId="77777777" w:rsidR="00EB4938" w:rsidRPr="002003A0" w:rsidRDefault="00EB4938" w:rsidP="00EB4938">
      <w:pPr>
        <w:spacing w:after="200" w:line="276" w:lineRule="auto"/>
        <w:jc w:val="left"/>
        <w:rPr>
          <w:rFonts w:cstheme="minorHAnsi"/>
          <w:szCs w:val="20"/>
          <w:highlight w:val="lightGray"/>
          <w:lang w:val="nl-BE"/>
        </w:rPr>
      </w:pPr>
    </w:p>
    <w:p w14:paraId="50DC54A9" w14:textId="77777777" w:rsidR="00612F30" w:rsidRPr="00A16C95" w:rsidRDefault="00612F30" w:rsidP="00612F30">
      <w:pPr>
        <w:spacing w:line="240" w:lineRule="exact"/>
      </w:pPr>
    </w:p>
    <w:sectPr w:rsidR="00612F30" w:rsidRPr="00A16C95" w:rsidSect="00281505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980" w:right="1417" w:bottom="1260" w:left="1417" w:header="720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264AED" w14:textId="77777777" w:rsidR="00B142FF" w:rsidRDefault="00B142FF" w:rsidP="006B5588">
      <w:r>
        <w:separator/>
      </w:r>
    </w:p>
  </w:endnote>
  <w:endnote w:type="continuationSeparator" w:id="0">
    <w:p w14:paraId="6101115D" w14:textId="77777777" w:rsidR="00B142FF" w:rsidRDefault="00B142FF" w:rsidP="006B5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charset w:val="00"/>
    <w:family w:val="roman"/>
    <w:pitch w:val="variable"/>
    <w:sig w:usb0="00000003" w:usb1="00000000" w:usb2="00000000" w:usb3="00000000" w:csb0="0000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HPFutura Book">
    <w:altName w:val="Arial"/>
    <w:panose1 w:val="00000000000000000000"/>
    <w:charset w:val="00"/>
    <w:family w:val="modern"/>
    <w:notTrueType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2EE26A" w14:textId="0D0C93A0" w:rsidR="00D35FF6" w:rsidRPr="00EB4938" w:rsidRDefault="000B6AFA" w:rsidP="002765B4">
    <w:pPr>
      <w:pStyle w:val="Voettekst"/>
      <w:jc w:val="right"/>
      <w:rPr>
        <w:rFonts w:ascii="Segoe UI Semibold" w:hAnsi="Segoe UI Semibold" w:cs="Segoe UI Semibold"/>
        <w:color w:val="7F7F7F" w:themeColor="text1" w:themeTint="80"/>
        <w:sz w:val="18"/>
      </w:rPr>
    </w:pPr>
    <w:r>
      <w:rPr>
        <w:rFonts w:ascii="Segoe UI Semibold" w:hAnsi="Segoe UI Semibold" w:cs="Segoe UI Semibold"/>
        <w:i/>
        <w:color w:val="7F7F7F" w:themeColor="text1" w:themeTint="80"/>
        <w:sz w:val="16"/>
      </w:rPr>
      <w:t xml:space="preserve">VWO </w:t>
    </w:r>
    <w:sdt>
      <w:sdtPr>
        <w:rPr>
          <w:rFonts w:ascii="Segoe UI Semibold" w:hAnsi="Segoe UI Semibold" w:cs="Segoe UI Semibold"/>
          <w:i/>
          <w:color w:val="7F7F7F" w:themeColor="text1" w:themeTint="80"/>
          <w:sz w:val="16"/>
        </w:rPr>
        <w:alias w:val="Faxnummer van bedrijf"/>
        <w:tag w:val=""/>
        <w:id w:val="-515851025"/>
        <w:placeholder>
          <w:docPart w:val="78D03F03A9544304A0EEF7D89187A6ED"/>
        </w:placeholder>
        <w:dataBinding w:prefixMappings="xmlns:ns0='http://schemas.microsoft.com/office/2006/coverPageProps' " w:xpath="/ns0:CoverPageProperties[1]/ns0:CompanyFax[1]" w:storeItemID="{55AF091B-3C7A-41E3-B477-F2FDAA23CFDA}"/>
        <w:text/>
      </w:sdtPr>
      <w:sdtEndPr/>
      <w:sdtContent>
        <w:r w:rsidR="00A37D43">
          <w:rPr>
            <w:rFonts w:ascii="Segoe UI Semibold" w:hAnsi="Segoe UI Semibold" w:cs="Segoe UI Semibold"/>
            <w:i/>
            <w:color w:val="7F7F7F" w:themeColor="text1" w:themeTint="80"/>
            <w:sz w:val="16"/>
          </w:rPr>
          <w:t>&lt;Klantnummer&gt;</w:t>
        </w:r>
      </w:sdtContent>
    </w:sdt>
    <w:r w:rsidR="00D35FF6" w:rsidRPr="00EB4938">
      <w:rPr>
        <w:rFonts w:ascii="Segoe UI Semibold" w:hAnsi="Segoe UI Semibold" w:cs="Segoe UI Semibold"/>
        <w:noProof/>
        <w:color w:val="7F7F7F" w:themeColor="text1" w:themeTint="80"/>
        <w:sz w:val="18"/>
      </w:rPr>
      <w:drawing>
        <wp:anchor distT="0" distB="0" distL="114300" distR="114300" simplePos="0" relativeHeight="251657216" behindDoc="0" locked="0" layoutInCell="1" allowOverlap="1" wp14:anchorId="7AF7D94E" wp14:editId="5973E4F5">
          <wp:simplePos x="0" y="0"/>
          <wp:positionH relativeFrom="margin">
            <wp:posOffset>5174615</wp:posOffset>
          </wp:positionH>
          <wp:positionV relativeFrom="margin">
            <wp:posOffset>9966325</wp:posOffset>
          </wp:positionV>
          <wp:extent cx="1956435" cy="511810"/>
          <wp:effectExtent l="0" t="0" r="5715" b="2540"/>
          <wp:wrapSquare wrapText="bothSides"/>
          <wp:docPr id="63" name="Afbeelding 63" descr="VanRoey.b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VanRoey.b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6435" cy="511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5FF6" w:rsidRPr="00EB4938">
      <w:rPr>
        <w:rFonts w:ascii="Segoe UI Semibold" w:hAnsi="Segoe UI Semibold" w:cs="Segoe UI Semibold"/>
        <w:noProof/>
        <w:color w:val="7F7F7F" w:themeColor="text1" w:themeTint="80"/>
        <w:sz w:val="18"/>
      </w:rPr>
      <w:drawing>
        <wp:anchor distT="0" distB="0" distL="114300" distR="114300" simplePos="0" relativeHeight="251655168" behindDoc="0" locked="0" layoutInCell="1" allowOverlap="1" wp14:anchorId="0BDF92B2" wp14:editId="1B0B5DA1">
          <wp:simplePos x="0" y="0"/>
          <wp:positionH relativeFrom="margin">
            <wp:posOffset>5174615</wp:posOffset>
          </wp:positionH>
          <wp:positionV relativeFrom="margin">
            <wp:posOffset>9966325</wp:posOffset>
          </wp:positionV>
          <wp:extent cx="1956435" cy="511810"/>
          <wp:effectExtent l="0" t="0" r="5715" b="2540"/>
          <wp:wrapSquare wrapText="bothSides"/>
          <wp:docPr id="64" name="Afbeelding 64" descr="VanRoey.b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VanRoey.b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6435" cy="511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5FF6" w:rsidRPr="00EB4938">
      <w:rPr>
        <w:rFonts w:ascii="Segoe UI Semibold" w:hAnsi="Segoe UI Semibold" w:cs="Segoe UI Semibold"/>
        <w:color w:val="7F7F7F" w:themeColor="text1" w:themeTint="80"/>
        <w:sz w:val="18"/>
      </w:rPr>
      <w:t xml:space="preserve"> </w:t>
    </w:r>
    <w:r>
      <w:rPr>
        <w:rFonts w:ascii="Segoe UI Semibold" w:hAnsi="Segoe UI Semibold" w:cs="Segoe UI Semibold"/>
        <w:color w:val="7F7F7F" w:themeColor="text1" w:themeTint="80"/>
        <w:sz w:val="18"/>
      </w:rPr>
      <w:t xml:space="preserve">- </w:t>
    </w:r>
    <w:sdt>
      <w:sdtPr>
        <w:rPr>
          <w:rFonts w:ascii="Segoe UI Semibold" w:hAnsi="Segoe UI Semibold" w:cs="Segoe UI Semibold"/>
          <w:color w:val="7F7F7F" w:themeColor="text1" w:themeTint="80"/>
          <w:sz w:val="18"/>
        </w:rPr>
        <w:id w:val="-1146969880"/>
        <w:docPartObj>
          <w:docPartGallery w:val="Page Numbers (Top of Page)"/>
          <w:docPartUnique/>
        </w:docPartObj>
      </w:sdtPr>
      <w:sdtEndPr/>
      <w:sdtContent>
        <w:r w:rsidR="00D35FF6" w:rsidRPr="00EB4938">
          <w:rPr>
            <w:rFonts w:ascii="Segoe UI Semibold" w:hAnsi="Segoe UI Semibold" w:cs="Segoe UI Semibold"/>
            <w:bCs/>
            <w:color w:val="7F7F7F" w:themeColor="text1" w:themeTint="80"/>
            <w:sz w:val="22"/>
          </w:rPr>
          <w:fldChar w:fldCharType="begin"/>
        </w:r>
        <w:r w:rsidR="00D35FF6" w:rsidRPr="00EB4938">
          <w:rPr>
            <w:rFonts w:ascii="Segoe UI Semibold" w:hAnsi="Segoe UI Semibold" w:cs="Segoe UI Semibold"/>
            <w:bCs/>
            <w:color w:val="7F7F7F" w:themeColor="text1" w:themeTint="80"/>
            <w:sz w:val="18"/>
          </w:rPr>
          <w:instrText>PAGE</w:instrText>
        </w:r>
        <w:r w:rsidR="00D35FF6" w:rsidRPr="00EB4938">
          <w:rPr>
            <w:rFonts w:ascii="Segoe UI Semibold" w:hAnsi="Segoe UI Semibold" w:cs="Segoe UI Semibold"/>
            <w:bCs/>
            <w:color w:val="7F7F7F" w:themeColor="text1" w:themeTint="80"/>
            <w:sz w:val="22"/>
          </w:rPr>
          <w:fldChar w:fldCharType="separate"/>
        </w:r>
        <w:r w:rsidR="00D35FF6" w:rsidRPr="00EB4938">
          <w:rPr>
            <w:rFonts w:ascii="Segoe UI Semibold" w:hAnsi="Segoe UI Semibold" w:cs="Segoe UI Semibold"/>
            <w:bCs/>
            <w:color w:val="7F7F7F" w:themeColor="text1" w:themeTint="80"/>
            <w:sz w:val="22"/>
          </w:rPr>
          <w:t>5</w:t>
        </w:r>
        <w:r w:rsidR="00D35FF6" w:rsidRPr="00EB4938">
          <w:rPr>
            <w:rFonts w:ascii="Segoe UI Semibold" w:hAnsi="Segoe UI Semibold" w:cs="Segoe UI Semibold"/>
            <w:bCs/>
            <w:color w:val="7F7F7F" w:themeColor="text1" w:themeTint="80"/>
            <w:sz w:val="22"/>
          </w:rPr>
          <w:fldChar w:fldCharType="end"/>
        </w:r>
        <w:r w:rsidR="00D35FF6" w:rsidRPr="00EB4938">
          <w:rPr>
            <w:rFonts w:ascii="Segoe UI Semibold" w:hAnsi="Segoe UI Semibold" w:cs="Segoe UI Semibold"/>
            <w:color w:val="7F7F7F" w:themeColor="text1" w:themeTint="80"/>
            <w:sz w:val="18"/>
            <w:lang w:val="nl-NL"/>
          </w:rPr>
          <w:t xml:space="preserve"> </w:t>
        </w:r>
        <w:r w:rsidR="00D35FF6" w:rsidRPr="00EB4938">
          <w:rPr>
            <w:rFonts w:ascii="Segoe UI Semibold" w:hAnsi="Segoe UI Semibold" w:cs="Segoe UI Semibold"/>
            <w:color w:val="7F7F7F" w:themeColor="text1" w:themeTint="80"/>
            <w:sz w:val="12"/>
            <w:lang w:val="nl-NL"/>
          </w:rPr>
          <w:t xml:space="preserve">/ </w:t>
        </w:r>
        <w:r w:rsidR="00D35FF6" w:rsidRPr="00EB4938">
          <w:rPr>
            <w:rFonts w:ascii="Segoe UI Semibold" w:hAnsi="Segoe UI Semibold" w:cs="Segoe UI Semibold"/>
            <w:bCs/>
            <w:color w:val="7F7F7F" w:themeColor="text1" w:themeTint="80"/>
            <w:sz w:val="16"/>
          </w:rPr>
          <w:fldChar w:fldCharType="begin"/>
        </w:r>
        <w:r w:rsidR="00D35FF6" w:rsidRPr="00EB4938">
          <w:rPr>
            <w:rFonts w:ascii="Segoe UI Semibold" w:hAnsi="Segoe UI Semibold" w:cs="Segoe UI Semibold"/>
            <w:bCs/>
            <w:color w:val="7F7F7F" w:themeColor="text1" w:themeTint="80"/>
            <w:sz w:val="12"/>
          </w:rPr>
          <w:instrText>NUMPAGES</w:instrText>
        </w:r>
        <w:r w:rsidR="00D35FF6" w:rsidRPr="00EB4938">
          <w:rPr>
            <w:rFonts w:ascii="Segoe UI Semibold" w:hAnsi="Segoe UI Semibold" w:cs="Segoe UI Semibold"/>
            <w:bCs/>
            <w:color w:val="7F7F7F" w:themeColor="text1" w:themeTint="80"/>
            <w:sz w:val="16"/>
          </w:rPr>
          <w:fldChar w:fldCharType="separate"/>
        </w:r>
        <w:r w:rsidR="00D35FF6" w:rsidRPr="00EB4938">
          <w:rPr>
            <w:rFonts w:ascii="Segoe UI Semibold" w:hAnsi="Segoe UI Semibold" w:cs="Segoe UI Semibold"/>
            <w:bCs/>
            <w:color w:val="7F7F7F" w:themeColor="text1" w:themeTint="80"/>
            <w:sz w:val="16"/>
          </w:rPr>
          <w:t>11</w:t>
        </w:r>
        <w:r w:rsidR="00D35FF6" w:rsidRPr="00EB4938">
          <w:rPr>
            <w:rFonts w:ascii="Segoe UI Semibold" w:hAnsi="Segoe UI Semibold" w:cs="Segoe UI Semibold"/>
            <w:bCs/>
            <w:color w:val="7F7F7F" w:themeColor="text1" w:themeTint="80"/>
            <w:sz w:val="16"/>
          </w:rPr>
          <w:fldChar w:fldCharType="end"/>
        </w:r>
      </w:sdtContent>
    </w:sdt>
  </w:p>
  <w:p w14:paraId="30B0D347" w14:textId="77777777" w:rsidR="00D35FF6" w:rsidRPr="00DE1D97" w:rsidRDefault="00D35FF6" w:rsidP="000C5308">
    <w:pPr>
      <w:pStyle w:val="Voettekst"/>
      <w:rPr>
        <w:b/>
        <w:color w:val="A6A6A6" w:themeColor="background1" w:themeShade="A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E9E3B" w14:textId="1AF22472" w:rsidR="00D35FF6" w:rsidRDefault="00D35FF6" w:rsidP="00E05B52">
    <w:pPr>
      <w:pStyle w:val="BasicParagraph"/>
      <w:jc w:val="right"/>
      <w:rPr>
        <w:rFonts w:ascii="HPFutura Book" w:hAnsi="HPFutura Book" w:cs="HPFutura Book"/>
        <w:color w:val="606164"/>
        <w:spacing w:val="-2"/>
        <w:sz w:val="20"/>
        <w:szCs w:val="20"/>
      </w:rPr>
    </w:pPr>
  </w:p>
  <w:p w14:paraId="7F990A3B" w14:textId="2DF7259F" w:rsidR="00D35FF6" w:rsidRDefault="00153F83" w:rsidP="00055A23">
    <w:pPr>
      <w:pStyle w:val="BasicParagraph"/>
      <w:jc w:val="right"/>
      <w:rPr>
        <w:rFonts w:ascii="HPFutura Book" w:hAnsi="HPFutura Book" w:cs="HPFutura Book"/>
        <w:color w:val="606164"/>
        <w:spacing w:val="-2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B5137F9" wp14:editId="77A45453">
              <wp:simplePos x="0" y="0"/>
              <wp:positionH relativeFrom="column">
                <wp:posOffset>-930275</wp:posOffset>
              </wp:positionH>
              <wp:positionV relativeFrom="paragraph">
                <wp:posOffset>159385</wp:posOffset>
              </wp:positionV>
              <wp:extent cx="111760" cy="843280"/>
              <wp:effectExtent l="0" t="0" r="2540" b="0"/>
              <wp:wrapNone/>
              <wp:docPr id="66" name="Rechthoek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760" cy="84328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F2CE2A" id="Rechthoek 66" o:spid="_x0000_s1026" style="position:absolute;margin-left:-73.25pt;margin-top:12.55pt;width:8.8pt;height:6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" fillcolor="#0070c0" stroked="f" strokeweight="2pt"/>
          </w:pict>
        </mc:Fallback>
      </mc:AlternateContent>
    </w:r>
    <w:r w:rsidRPr="00822348">
      <w:rPr>
        <w:b/>
        <w:noProof/>
        <w:color w:val="A6A6A6" w:themeColor="background1" w:themeShade="A6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6A4E2D4" wp14:editId="62AAC652">
              <wp:simplePos x="0" y="0"/>
              <wp:positionH relativeFrom="column">
                <wp:posOffset>-76835</wp:posOffset>
              </wp:positionH>
              <wp:positionV relativeFrom="line">
                <wp:posOffset>88900</wp:posOffset>
              </wp:positionV>
              <wp:extent cx="5266690" cy="434788"/>
              <wp:effectExtent l="0" t="0" r="0" b="3810"/>
              <wp:wrapNone/>
              <wp:docPr id="3" name="Tekstvak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66690" cy="43478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ADBC26" w14:textId="77777777" w:rsidR="00D35FF6" w:rsidRDefault="00D35FF6" w:rsidP="00A16C95">
                          <w:pPr>
                            <w:spacing w:line="220" w:lineRule="exact"/>
                            <w:rPr>
                              <w:color w:val="595959" w:themeColor="text1" w:themeTint="A6"/>
                              <w:sz w:val="16"/>
                              <w:szCs w:val="18"/>
                            </w:rPr>
                          </w:pPr>
                          <w:r w:rsidRPr="00A16C95">
                            <w:rPr>
                              <w:rFonts w:ascii="Segoe UI Semibold" w:hAnsi="Segoe UI Semibold" w:cs="Segoe UI Semibold"/>
                              <w:color w:val="287ABF"/>
                              <w:sz w:val="16"/>
                            </w:rPr>
                            <w:t>VANROEY</w:t>
                          </w:r>
                          <w:r>
                            <w:rPr>
                              <w:rFonts w:ascii="Segoe UI Semibold" w:hAnsi="Segoe UI Semibold" w:cs="Segoe UI Semibold"/>
                              <w:color w:val="287ABF"/>
                              <w:sz w:val="16"/>
                            </w:rPr>
                            <w:t>.BE</w:t>
                          </w:r>
                          <w:r w:rsidRPr="00BD08AC">
                            <w:rPr>
                              <w:color w:val="287ABF"/>
                              <w:sz w:val="16"/>
                              <w:szCs w:val="18"/>
                            </w:rPr>
                            <w:t xml:space="preserve">   </w:t>
                          </w:r>
                          <w:r w:rsidRPr="003C654A">
                            <w:rPr>
                              <w:color w:val="595959" w:themeColor="text1" w:themeTint="A6"/>
                              <w:sz w:val="16"/>
                              <w:szCs w:val="18"/>
                            </w:rPr>
                            <w:t>|</w:t>
                          </w:r>
                          <w:r>
                            <w:rPr>
                              <w:color w:val="595959" w:themeColor="text1" w:themeTint="A6"/>
                              <w:sz w:val="16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rFonts w:ascii="Segoe UI Semibold" w:hAnsi="Segoe UI Semibold" w:cs="Segoe UI Semibold"/>
                              <w:color w:val="595959" w:themeColor="text1" w:themeTint="A6"/>
                              <w:sz w:val="16"/>
                              <w:szCs w:val="18"/>
                            </w:rPr>
                            <w:t>business</w:t>
                          </w:r>
                          <w:r w:rsidRPr="00A16C95">
                            <w:rPr>
                              <w:rFonts w:ascii="Segoe UI Semibold" w:hAnsi="Segoe UI Semibold" w:cs="Segoe UI Semibold"/>
                              <w:color w:val="595959" w:themeColor="text1" w:themeTint="A6"/>
                              <w:sz w:val="16"/>
                              <w:szCs w:val="18"/>
                            </w:rPr>
                            <w:t>@vanroey.be</w:t>
                          </w:r>
                          <w:r>
                            <w:rPr>
                              <w:color w:val="595959" w:themeColor="text1" w:themeTint="A6"/>
                              <w:sz w:val="16"/>
                              <w:szCs w:val="18"/>
                            </w:rPr>
                            <w:t xml:space="preserve">   </w:t>
                          </w:r>
                          <w:r w:rsidRPr="003C654A">
                            <w:rPr>
                              <w:color w:val="595959" w:themeColor="text1" w:themeTint="A6"/>
                              <w:sz w:val="16"/>
                              <w:szCs w:val="18"/>
                            </w:rPr>
                            <w:t>|</w:t>
                          </w:r>
                          <w:r>
                            <w:rPr>
                              <w:color w:val="595959" w:themeColor="text1" w:themeTint="A6"/>
                              <w:sz w:val="16"/>
                              <w:szCs w:val="18"/>
                            </w:rPr>
                            <w:t xml:space="preserve">   </w:t>
                          </w:r>
                          <w:r w:rsidRPr="00A16C95">
                            <w:rPr>
                              <w:rFonts w:ascii="Segoe UI Semibold" w:hAnsi="Segoe UI Semibold" w:cs="Segoe UI Semibold"/>
                              <w:color w:val="595959" w:themeColor="text1" w:themeTint="A6"/>
                              <w:sz w:val="16"/>
                              <w:szCs w:val="18"/>
                            </w:rPr>
                            <w:t>014 470 605</w:t>
                          </w:r>
                        </w:p>
                        <w:p w14:paraId="0B17ADD6" w14:textId="77777777" w:rsidR="00D35FF6" w:rsidRPr="00EB4938" w:rsidRDefault="00D35FF6" w:rsidP="00A16C95">
                          <w:pPr>
                            <w:spacing w:line="220" w:lineRule="exact"/>
                            <w:rPr>
                              <w:color w:val="595959" w:themeColor="text1" w:themeTint="A6"/>
                              <w:sz w:val="16"/>
                              <w:szCs w:val="18"/>
                              <w:lang w:val="nl-BE"/>
                            </w:rPr>
                          </w:pPr>
                          <w:r w:rsidRPr="00EB4938">
                            <w:rPr>
                              <w:color w:val="595959" w:themeColor="text1" w:themeTint="A6"/>
                              <w:sz w:val="16"/>
                              <w:szCs w:val="18"/>
                              <w:lang w:val="nl-BE"/>
                            </w:rPr>
                            <w:t>Kempenlaan 2, Turnhout</w:t>
                          </w:r>
                          <w:bookmarkStart w:id="3" w:name="OLE_LINK1"/>
                          <w:bookmarkStart w:id="4" w:name="OLE_LINK2"/>
                          <w:bookmarkStart w:id="5" w:name="OLE_LINK3"/>
                          <w:bookmarkStart w:id="6" w:name="OLE_LINK4"/>
                          <w:bookmarkStart w:id="7" w:name="OLE_LINK5"/>
                          <w:bookmarkStart w:id="8" w:name="OLE_LINK6"/>
                          <w:r w:rsidRPr="00EB4938">
                            <w:rPr>
                              <w:color w:val="595959" w:themeColor="text1" w:themeTint="A6"/>
                              <w:sz w:val="16"/>
                              <w:szCs w:val="18"/>
                              <w:lang w:val="nl-BE"/>
                            </w:rPr>
                            <w:t xml:space="preserve">   |   </w:t>
                          </w:r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bookmarkEnd w:id="8"/>
                          <w:r w:rsidRPr="00EB4938">
                            <w:rPr>
                              <w:color w:val="595959" w:themeColor="text1" w:themeTint="A6"/>
                              <w:sz w:val="16"/>
                              <w:szCs w:val="18"/>
                              <w:lang w:val="nl-BE"/>
                            </w:rPr>
                            <w:t>Antwerpseweg 116h, Geel</w:t>
                          </w:r>
                          <w:bookmarkStart w:id="9" w:name="OLE_LINK10"/>
                          <w:bookmarkStart w:id="10" w:name="OLE_LINK11"/>
                          <w:r w:rsidRPr="00EB4938">
                            <w:rPr>
                              <w:color w:val="595959" w:themeColor="text1" w:themeTint="A6"/>
                              <w:sz w:val="16"/>
                              <w:szCs w:val="18"/>
                              <w:lang w:val="nl-BE"/>
                            </w:rPr>
                            <w:t xml:space="preserve">   |   </w:t>
                          </w:r>
                          <w:bookmarkEnd w:id="9"/>
                          <w:bookmarkEnd w:id="10"/>
                          <w:r w:rsidRPr="00EB4938">
                            <w:rPr>
                              <w:color w:val="595959" w:themeColor="text1" w:themeTint="A6"/>
                              <w:sz w:val="16"/>
                              <w:szCs w:val="18"/>
                              <w:lang w:val="nl-BE"/>
                            </w:rPr>
                            <w:t>Blarenberglaan 6, Mechelen   |   Bredabaan 1026, Antwerpen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A4E2D4" id="_x0000_t202" coordsize="21600,21600" o:spt="202" path="m,l,21600r21600,l21600,xe">
              <v:stroke joinstyle="miter"/>
              <v:path gradientshapeok="t" o:connecttype="rect"/>
            </v:shapetype>
            <v:shape id="Tekstvak 2" o:spid="_x0000_s1026" type="#_x0000_t202" style="position:absolute;left:0;text-align:left;margin-left:-6.05pt;margin-top:7pt;width:414.7pt;height:3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" filled="f" stroked="f">
              <v:textbox>
                <w:txbxContent>
                  <w:p w14:paraId="13ADBC26" w14:textId="77777777" w:rsidR="00D35FF6" w:rsidRDefault="00D35FF6" w:rsidP="00A16C95">
                    <w:pPr>
                      <w:spacing w:line="220" w:lineRule="exact"/>
                      <w:rPr>
                        <w:color w:val="595959" w:themeColor="text1" w:themeTint="A6"/>
                        <w:sz w:val="16"/>
                        <w:szCs w:val="18"/>
                      </w:rPr>
                    </w:pPr>
                    <w:r w:rsidRPr="00A16C95">
                      <w:rPr>
                        <w:rFonts w:ascii="Segoe UI Semibold" w:hAnsi="Segoe UI Semibold" w:cs="Segoe UI Semibold"/>
                        <w:color w:val="287ABF"/>
                        <w:sz w:val="16"/>
                      </w:rPr>
                      <w:t>VANROEY</w:t>
                    </w:r>
                    <w:r>
                      <w:rPr>
                        <w:rFonts w:ascii="Segoe UI Semibold" w:hAnsi="Segoe UI Semibold" w:cs="Segoe UI Semibold"/>
                        <w:color w:val="287ABF"/>
                        <w:sz w:val="16"/>
                      </w:rPr>
                      <w:t>.BE</w:t>
                    </w:r>
                    <w:r w:rsidRPr="00BD08AC">
                      <w:rPr>
                        <w:color w:val="287ABF"/>
                        <w:sz w:val="16"/>
                        <w:szCs w:val="18"/>
                      </w:rPr>
                      <w:t xml:space="preserve">   </w:t>
                    </w:r>
                    <w:r w:rsidRPr="003C654A">
                      <w:rPr>
                        <w:color w:val="595959" w:themeColor="text1" w:themeTint="A6"/>
                        <w:sz w:val="16"/>
                        <w:szCs w:val="18"/>
                      </w:rPr>
                      <w:t>|</w:t>
                    </w:r>
                    <w:r>
                      <w:rPr>
                        <w:color w:val="595959" w:themeColor="text1" w:themeTint="A6"/>
                        <w:sz w:val="16"/>
                        <w:szCs w:val="18"/>
                      </w:rPr>
                      <w:t xml:space="preserve">   </w:t>
                    </w:r>
                    <w:r>
                      <w:rPr>
                        <w:rFonts w:ascii="Segoe UI Semibold" w:hAnsi="Segoe UI Semibold" w:cs="Segoe UI Semibold"/>
                        <w:color w:val="595959" w:themeColor="text1" w:themeTint="A6"/>
                        <w:sz w:val="16"/>
                        <w:szCs w:val="18"/>
                      </w:rPr>
                      <w:t>business</w:t>
                    </w:r>
                    <w:r w:rsidRPr="00A16C95">
                      <w:rPr>
                        <w:rFonts w:ascii="Segoe UI Semibold" w:hAnsi="Segoe UI Semibold" w:cs="Segoe UI Semibold"/>
                        <w:color w:val="595959" w:themeColor="text1" w:themeTint="A6"/>
                        <w:sz w:val="16"/>
                        <w:szCs w:val="18"/>
                      </w:rPr>
                      <w:t>@vanroey.be</w:t>
                    </w:r>
                    <w:r>
                      <w:rPr>
                        <w:color w:val="595959" w:themeColor="text1" w:themeTint="A6"/>
                        <w:sz w:val="16"/>
                        <w:szCs w:val="18"/>
                      </w:rPr>
                      <w:t xml:space="preserve">   </w:t>
                    </w:r>
                    <w:r w:rsidRPr="003C654A">
                      <w:rPr>
                        <w:color w:val="595959" w:themeColor="text1" w:themeTint="A6"/>
                        <w:sz w:val="16"/>
                        <w:szCs w:val="18"/>
                      </w:rPr>
                      <w:t>|</w:t>
                    </w:r>
                    <w:r>
                      <w:rPr>
                        <w:color w:val="595959" w:themeColor="text1" w:themeTint="A6"/>
                        <w:sz w:val="16"/>
                        <w:szCs w:val="18"/>
                      </w:rPr>
                      <w:t xml:space="preserve">   </w:t>
                    </w:r>
                    <w:r w:rsidRPr="00A16C95">
                      <w:rPr>
                        <w:rFonts w:ascii="Segoe UI Semibold" w:hAnsi="Segoe UI Semibold" w:cs="Segoe UI Semibold"/>
                        <w:color w:val="595959" w:themeColor="text1" w:themeTint="A6"/>
                        <w:sz w:val="16"/>
                        <w:szCs w:val="18"/>
                      </w:rPr>
                      <w:t>014 470 605</w:t>
                    </w:r>
                  </w:p>
                  <w:p w14:paraId="0B17ADD6" w14:textId="77777777" w:rsidR="00D35FF6" w:rsidRPr="00EB4938" w:rsidRDefault="00D35FF6" w:rsidP="00A16C95">
                    <w:pPr>
                      <w:spacing w:line="220" w:lineRule="exact"/>
                      <w:rPr>
                        <w:color w:val="595959" w:themeColor="text1" w:themeTint="A6"/>
                        <w:sz w:val="16"/>
                        <w:szCs w:val="18"/>
                        <w:lang w:val="nl-BE"/>
                      </w:rPr>
                    </w:pPr>
                    <w:r w:rsidRPr="00EB4938">
                      <w:rPr>
                        <w:color w:val="595959" w:themeColor="text1" w:themeTint="A6"/>
                        <w:sz w:val="16"/>
                        <w:szCs w:val="18"/>
                        <w:lang w:val="nl-BE"/>
                      </w:rPr>
                      <w:t>Kempenlaan 2, Turnhout</w:t>
                    </w:r>
                    <w:bookmarkStart w:id="11" w:name="OLE_LINK1"/>
                    <w:bookmarkStart w:id="12" w:name="OLE_LINK2"/>
                    <w:bookmarkStart w:id="13" w:name="OLE_LINK3"/>
                    <w:bookmarkStart w:id="14" w:name="OLE_LINK4"/>
                    <w:bookmarkStart w:id="15" w:name="OLE_LINK5"/>
                    <w:bookmarkStart w:id="16" w:name="OLE_LINK6"/>
                    <w:r w:rsidRPr="00EB4938">
                      <w:rPr>
                        <w:color w:val="595959" w:themeColor="text1" w:themeTint="A6"/>
                        <w:sz w:val="16"/>
                        <w:szCs w:val="18"/>
                        <w:lang w:val="nl-BE"/>
                      </w:rPr>
                      <w:t xml:space="preserve">   |   </w:t>
                    </w:r>
                    <w:bookmarkEnd w:id="11"/>
                    <w:bookmarkEnd w:id="12"/>
                    <w:bookmarkEnd w:id="13"/>
                    <w:bookmarkEnd w:id="14"/>
                    <w:bookmarkEnd w:id="15"/>
                    <w:bookmarkEnd w:id="16"/>
                    <w:r w:rsidRPr="00EB4938">
                      <w:rPr>
                        <w:color w:val="595959" w:themeColor="text1" w:themeTint="A6"/>
                        <w:sz w:val="16"/>
                        <w:szCs w:val="18"/>
                        <w:lang w:val="nl-BE"/>
                      </w:rPr>
                      <w:t>Antwerpseweg 116h, Geel</w:t>
                    </w:r>
                    <w:bookmarkStart w:id="17" w:name="OLE_LINK10"/>
                    <w:bookmarkStart w:id="18" w:name="OLE_LINK11"/>
                    <w:r w:rsidRPr="00EB4938">
                      <w:rPr>
                        <w:color w:val="595959" w:themeColor="text1" w:themeTint="A6"/>
                        <w:sz w:val="16"/>
                        <w:szCs w:val="18"/>
                        <w:lang w:val="nl-BE"/>
                      </w:rPr>
                      <w:t xml:space="preserve">   |   </w:t>
                    </w:r>
                    <w:bookmarkEnd w:id="17"/>
                    <w:bookmarkEnd w:id="18"/>
                    <w:r w:rsidRPr="00EB4938">
                      <w:rPr>
                        <w:color w:val="595959" w:themeColor="text1" w:themeTint="A6"/>
                        <w:sz w:val="16"/>
                        <w:szCs w:val="18"/>
                        <w:lang w:val="nl-BE"/>
                      </w:rPr>
                      <w:t>Blarenberglaan 6, Mechelen   |   Bredabaan 1026, Antwerpen</w:t>
                    </w:r>
                  </w:p>
                </w:txbxContent>
              </v:textbox>
              <w10:wrap anchory="line"/>
            </v:shape>
          </w:pict>
        </mc:Fallback>
      </mc:AlternateContent>
    </w:r>
  </w:p>
  <w:p w14:paraId="2D2A809B" w14:textId="3CFF6CA1" w:rsidR="00D35FF6" w:rsidRDefault="00D35FF6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670372" w14:textId="77777777" w:rsidR="00B142FF" w:rsidRDefault="00B142FF" w:rsidP="006B5588">
      <w:r>
        <w:separator/>
      </w:r>
    </w:p>
  </w:footnote>
  <w:footnote w:type="continuationSeparator" w:id="0">
    <w:p w14:paraId="3E5D4835" w14:textId="77777777" w:rsidR="00B142FF" w:rsidRDefault="00B142FF" w:rsidP="006B55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CB3F1" w14:textId="77777777" w:rsidR="00D35FF6" w:rsidRDefault="00D35FF6" w:rsidP="0018477B">
    <w:pPr>
      <w:pStyle w:val="Koptekst"/>
      <w:tabs>
        <w:tab w:val="clear" w:pos="4536"/>
        <w:tab w:val="clear" w:pos="9072"/>
        <w:tab w:val="left" w:pos="7026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0" wp14:anchorId="67D8ED2A" wp14:editId="080F4B96">
              <wp:simplePos x="0" y="0"/>
              <wp:positionH relativeFrom="column">
                <wp:posOffset>-1080135</wp:posOffset>
              </wp:positionH>
              <wp:positionV relativeFrom="page">
                <wp:posOffset>-900430</wp:posOffset>
              </wp:positionV>
              <wp:extent cx="7747200" cy="3445200"/>
              <wp:effectExtent l="0" t="0" r="6350" b="288925"/>
              <wp:wrapNone/>
              <wp:docPr id="21" name="Groe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47200" cy="3445200"/>
                        <a:chOff x="0" y="0"/>
                        <a:chExt cx="7746365" cy="3443605"/>
                      </a:xfrm>
                    </wpg:grpSpPr>
                    <wps:wsp>
                      <wps:cNvPr id="22" name="Rechthoek 1"/>
                      <wps:cNvSpPr/>
                      <wps:spPr>
                        <a:xfrm>
                          <a:off x="0" y="0"/>
                          <a:ext cx="7746365" cy="2060575"/>
                        </a:xfrm>
                        <a:custGeom>
                          <a:avLst/>
                          <a:gdLst>
                            <a:gd name="connsiteX0" fmla="*/ 0 w 7521575"/>
                            <a:gd name="connsiteY0" fmla="*/ 0 h 1868170"/>
                            <a:gd name="connsiteX1" fmla="*/ 7521575 w 7521575"/>
                            <a:gd name="connsiteY1" fmla="*/ 0 h 1868170"/>
                            <a:gd name="connsiteX2" fmla="*/ 7521575 w 7521575"/>
                            <a:gd name="connsiteY2" fmla="*/ 1868170 h 1868170"/>
                            <a:gd name="connsiteX3" fmla="*/ 0 w 7521575"/>
                            <a:gd name="connsiteY3" fmla="*/ 1868170 h 1868170"/>
                            <a:gd name="connsiteX4" fmla="*/ 0 w 7521575"/>
                            <a:gd name="connsiteY4" fmla="*/ 0 h 1868170"/>
                            <a:gd name="connsiteX0" fmla="*/ 0 w 7521575"/>
                            <a:gd name="connsiteY0" fmla="*/ 0 h 1868170"/>
                            <a:gd name="connsiteX1" fmla="*/ 7521575 w 7521575"/>
                            <a:gd name="connsiteY1" fmla="*/ 0 h 1868170"/>
                            <a:gd name="connsiteX2" fmla="*/ 7521575 w 7521575"/>
                            <a:gd name="connsiteY2" fmla="*/ 1486507 h 1868170"/>
                            <a:gd name="connsiteX3" fmla="*/ 0 w 7521575"/>
                            <a:gd name="connsiteY3" fmla="*/ 1868170 h 1868170"/>
                            <a:gd name="connsiteX4" fmla="*/ 0 w 7521575"/>
                            <a:gd name="connsiteY4" fmla="*/ 0 h 1868170"/>
                            <a:gd name="connsiteX0" fmla="*/ 0 w 7521575"/>
                            <a:gd name="connsiteY0" fmla="*/ 0 h 2002309"/>
                            <a:gd name="connsiteX1" fmla="*/ 7521575 w 7521575"/>
                            <a:gd name="connsiteY1" fmla="*/ 0 h 2002309"/>
                            <a:gd name="connsiteX2" fmla="*/ 7521575 w 7521575"/>
                            <a:gd name="connsiteY2" fmla="*/ 2002309 h 2002309"/>
                            <a:gd name="connsiteX3" fmla="*/ 0 w 7521575"/>
                            <a:gd name="connsiteY3" fmla="*/ 1868170 h 2002309"/>
                            <a:gd name="connsiteX4" fmla="*/ 0 w 7521575"/>
                            <a:gd name="connsiteY4" fmla="*/ 0 h 2002309"/>
                            <a:gd name="connsiteX0" fmla="*/ 0 w 7521575"/>
                            <a:gd name="connsiteY0" fmla="*/ 0 h 2002309"/>
                            <a:gd name="connsiteX1" fmla="*/ 7521575 w 7521575"/>
                            <a:gd name="connsiteY1" fmla="*/ 0 h 2002309"/>
                            <a:gd name="connsiteX2" fmla="*/ 7521575 w 7521575"/>
                            <a:gd name="connsiteY2" fmla="*/ 2002309 h 2002309"/>
                            <a:gd name="connsiteX3" fmla="*/ 0 w 7521575"/>
                            <a:gd name="connsiteY3" fmla="*/ 1618285 h 2002309"/>
                            <a:gd name="connsiteX4" fmla="*/ 0 w 7521575"/>
                            <a:gd name="connsiteY4" fmla="*/ 0 h 20023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21575" h="2002309">
                              <a:moveTo>
                                <a:pt x="0" y="0"/>
                              </a:moveTo>
                              <a:lnTo>
                                <a:pt x="7521575" y="0"/>
                              </a:lnTo>
                              <a:lnTo>
                                <a:pt x="7521575" y="2002309"/>
                              </a:lnTo>
                              <a:lnTo>
                                <a:pt x="0" y="16182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Text" lastClr="000000">
                            <a:lumMod val="50000"/>
                            <a:lumOff val="50000"/>
                            <a:alpha val="18039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Rechthoek 23"/>
                      <wps:cNvSpPr/>
                      <wps:spPr>
                        <a:xfrm rot="1444724">
                          <a:off x="4848225" y="438150"/>
                          <a:ext cx="1976120" cy="30054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ysClr val="window" lastClr="FFFFFF">
                                <a:alpha val="36000"/>
                              </a:sysClr>
                            </a:gs>
                            <a:gs pos="100000">
                              <a:sysClr val="window" lastClr="FFFFFF">
                                <a:alpha val="0"/>
                              </a:sysClr>
                            </a:gs>
                          </a:gsLst>
                          <a:lin ang="0" scaled="0"/>
                          <a:tileRect/>
                        </a:gra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" name="Afbeelding 24" descr="Logo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448300" y="1171575"/>
                          <a:ext cx="1933575" cy="4991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69780E" id="Groep 21" o:spid="_x0000_s1026" style="position:absolute;margin-left:-85.05pt;margin-top:-70.9pt;width:610pt;height:271.3pt;z-index:251663360;mso-position-vertical-relative:page;mso-width-relative:margin;mso-height-relative:margin" coordsize="77463,34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" o:allowoverlap="f">
              <v:shape id="Rechthoek 1" o:spid="_x0000_s1027" style="position:absolute;width:77463;height:20605;visibility:visible;mso-wrap-style:square;v-text-anchor:middle" coordsize="7521575,2002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" path="m,l7521575,r,2002309l,1618285,,xe" fillcolor="#7f7f7f" stroked="f" strokeweight="2pt">
                <v:fill opacity="11822f"/>
                <v:path arrowok="t" o:connecttype="custom" o:connectlocs="0,0;7746365,0;7746365,2060575;0,1665376;0,0" o:connectangles="0,0,0,0,0"/>
              </v:shape>
              <v:rect id="Rechthoek 23" o:spid="_x0000_s1028" style="position:absolute;left:48482;top:4381;width:19761;height:30055;rotation:15780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" fillcolor="window" stroked="f" strokeweight="2pt">
                <v:fill opacity="23592f" color2="window" o:opacity2="0" rotate="t" angle="90" focus="100%" type="gradient">
                  <o:fill v:ext="view" type="gradientUnscaled"/>
                </v:fill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Afbeelding 24" o:spid="_x0000_s1029" type="#_x0000_t75" alt="Logo" style="position:absolute;left:54483;top:11715;width:1933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">
                <v:imagedata r:id="rId2" o:title="Logo"/>
              </v:shape>
              <w10:wrap anchory="page"/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4DD37F7A" wp14:editId="45CE37D2">
              <wp:simplePos x="0" y="0"/>
              <wp:positionH relativeFrom="column">
                <wp:posOffset>3834130</wp:posOffset>
              </wp:positionH>
              <wp:positionV relativeFrom="paragraph">
                <wp:posOffset>-1026159</wp:posOffset>
              </wp:positionV>
              <wp:extent cx="1976120" cy="3005455"/>
              <wp:effectExtent l="533400" t="285750" r="481330" b="290195"/>
              <wp:wrapNone/>
              <wp:docPr id="38" name="Rechthoek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444724">
                        <a:off x="0" y="0"/>
                        <a:ext cx="1976120" cy="3005455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bg1">
                              <a:alpha val="59000"/>
                            </a:schemeClr>
                          </a:gs>
                          <a:gs pos="100000">
                            <a:schemeClr val="bg1">
                              <a:alpha val="0"/>
                            </a:schemeClr>
                          </a:gs>
                        </a:gsLst>
                        <a:lin ang="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E3E8288" id="Rechthoek 38" o:spid="_x0000_s1026" style="position:absolute;margin-left:301.9pt;margin-top:-80.8pt;width:155.6pt;height:236.65pt;rotation:1578024fd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" fillcolor="white [3212]" stroked="f" strokeweight="2pt">
              <v:fill opacity="38666f" color2="white [3212]" o:opacity2="0" rotate="t" angle="90" focus="100%" type="gradient">
                <o:fill v:ext="view" type="gradientUnscaled"/>
              </v:fill>
            </v:rect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0C983D" w14:textId="77777777" w:rsidR="00D35FF6" w:rsidRDefault="00D35FF6">
    <w:pPr>
      <w:pStyle w:val="Kopteks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E13AE5A" wp14:editId="74146365">
              <wp:simplePos x="0" y="0"/>
              <wp:positionH relativeFrom="column">
                <wp:posOffset>-1080770</wp:posOffset>
              </wp:positionH>
              <wp:positionV relativeFrom="page">
                <wp:posOffset>-895350</wp:posOffset>
              </wp:positionV>
              <wp:extent cx="7747200" cy="3445200"/>
              <wp:effectExtent l="0" t="0" r="6350" b="288925"/>
              <wp:wrapNone/>
              <wp:docPr id="20" name="Groe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47200" cy="3445200"/>
                        <a:chOff x="0" y="0"/>
                        <a:chExt cx="7746365" cy="3443605"/>
                      </a:xfrm>
                    </wpg:grpSpPr>
                    <wps:wsp>
                      <wps:cNvPr id="4" name="Rechthoek 1"/>
                      <wps:cNvSpPr/>
                      <wps:spPr>
                        <a:xfrm>
                          <a:off x="0" y="0"/>
                          <a:ext cx="7746365" cy="2060575"/>
                        </a:xfrm>
                        <a:custGeom>
                          <a:avLst/>
                          <a:gdLst>
                            <a:gd name="connsiteX0" fmla="*/ 0 w 7521575"/>
                            <a:gd name="connsiteY0" fmla="*/ 0 h 1868170"/>
                            <a:gd name="connsiteX1" fmla="*/ 7521575 w 7521575"/>
                            <a:gd name="connsiteY1" fmla="*/ 0 h 1868170"/>
                            <a:gd name="connsiteX2" fmla="*/ 7521575 w 7521575"/>
                            <a:gd name="connsiteY2" fmla="*/ 1868170 h 1868170"/>
                            <a:gd name="connsiteX3" fmla="*/ 0 w 7521575"/>
                            <a:gd name="connsiteY3" fmla="*/ 1868170 h 1868170"/>
                            <a:gd name="connsiteX4" fmla="*/ 0 w 7521575"/>
                            <a:gd name="connsiteY4" fmla="*/ 0 h 1868170"/>
                            <a:gd name="connsiteX0" fmla="*/ 0 w 7521575"/>
                            <a:gd name="connsiteY0" fmla="*/ 0 h 1868170"/>
                            <a:gd name="connsiteX1" fmla="*/ 7521575 w 7521575"/>
                            <a:gd name="connsiteY1" fmla="*/ 0 h 1868170"/>
                            <a:gd name="connsiteX2" fmla="*/ 7521575 w 7521575"/>
                            <a:gd name="connsiteY2" fmla="*/ 1486507 h 1868170"/>
                            <a:gd name="connsiteX3" fmla="*/ 0 w 7521575"/>
                            <a:gd name="connsiteY3" fmla="*/ 1868170 h 1868170"/>
                            <a:gd name="connsiteX4" fmla="*/ 0 w 7521575"/>
                            <a:gd name="connsiteY4" fmla="*/ 0 h 1868170"/>
                            <a:gd name="connsiteX0" fmla="*/ 0 w 7521575"/>
                            <a:gd name="connsiteY0" fmla="*/ 0 h 2002309"/>
                            <a:gd name="connsiteX1" fmla="*/ 7521575 w 7521575"/>
                            <a:gd name="connsiteY1" fmla="*/ 0 h 2002309"/>
                            <a:gd name="connsiteX2" fmla="*/ 7521575 w 7521575"/>
                            <a:gd name="connsiteY2" fmla="*/ 2002309 h 2002309"/>
                            <a:gd name="connsiteX3" fmla="*/ 0 w 7521575"/>
                            <a:gd name="connsiteY3" fmla="*/ 1868170 h 2002309"/>
                            <a:gd name="connsiteX4" fmla="*/ 0 w 7521575"/>
                            <a:gd name="connsiteY4" fmla="*/ 0 h 2002309"/>
                            <a:gd name="connsiteX0" fmla="*/ 0 w 7521575"/>
                            <a:gd name="connsiteY0" fmla="*/ 0 h 2002309"/>
                            <a:gd name="connsiteX1" fmla="*/ 7521575 w 7521575"/>
                            <a:gd name="connsiteY1" fmla="*/ 0 h 2002309"/>
                            <a:gd name="connsiteX2" fmla="*/ 7521575 w 7521575"/>
                            <a:gd name="connsiteY2" fmla="*/ 2002309 h 2002309"/>
                            <a:gd name="connsiteX3" fmla="*/ 0 w 7521575"/>
                            <a:gd name="connsiteY3" fmla="*/ 1618285 h 2002309"/>
                            <a:gd name="connsiteX4" fmla="*/ 0 w 7521575"/>
                            <a:gd name="connsiteY4" fmla="*/ 0 h 20023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21575" h="2002309">
                              <a:moveTo>
                                <a:pt x="0" y="0"/>
                              </a:moveTo>
                              <a:lnTo>
                                <a:pt x="7521575" y="0"/>
                              </a:lnTo>
                              <a:lnTo>
                                <a:pt x="7521575" y="2002309"/>
                              </a:lnTo>
                              <a:lnTo>
                                <a:pt x="0" y="16182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Text" lastClr="000000">
                            <a:lumMod val="50000"/>
                            <a:lumOff val="50000"/>
                            <a:alpha val="18039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Rechthoek 39"/>
                      <wps:cNvSpPr/>
                      <wps:spPr>
                        <a:xfrm rot="1444724">
                          <a:off x="4848225" y="438150"/>
                          <a:ext cx="1976120" cy="30054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alpha val="36000"/>
                              </a:schemeClr>
                            </a:gs>
                            <a:gs pos="100000">
                              <a:schemeClr val="bg1">
                                <a:alpha val="0"/>
                              </a:schemeClr>
                            </a:gs>
                          </a:gsLst>
                          <a:lin ang="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" name="Afbeelding 6" descr="Logo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280380" y="1241649"/>
                          <a:ext cx="1681468" cy="4339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A1C5256" id="Groep 20" o:spid="_x0000_s1026" style="position:absolute;margin-left:-85.1pt;margin-top:-70.5pt;width:610pt;height:271.3pt;z-index:251661312;mso-position-vertical-relative:page;mso-width-relative:margin;mso-height-relative:margin" coordsize="77463,34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">
              <v:shape id="Rechthoek 1" o:spid="_x0000_s1027" style="position:absolute;width:77463;height:20605;visibility:visible;mso-wrap-style:square;v-text-anchor:middle" coordsize="7521575,2002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" path="m,l7521575,r,2002309l,1618285,,xe" fillcolor="#7f7f7f" stroked="f" strokeweight="2pt">
                <v:fill opacity="11822f"/>
                <v:path arrowok="t" o:connecttype="custom" o:connectlocs="0,0;7746365,0;7746365,2060575;0,1665376;0,0" o:connectangles="0,0,0,0,0"/>
              </v:shape>
              <v:rect id="Rechthoek 39" o:spid="_x0000_s1028" style="position:absolute;left:48482;top:4381;width:19761;height:30055;rotation:15780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" fillcolor="white [3212]" stroked="f" strokeweight="2pt">
                <v:fill opacity="23592f" color2="white [3212]" o:opacity2="0" rotate="t" angle="90" focus="100%" type="gradient">
                  <o:fill v:ext="view" type="gradientUnscaled"/>
                </v:fill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Afbeelding 6" o:spid="_x0000_s1029" type="#_x0000_t75" alt="Logo" style="position:absolute;left:52803;top:12416;width:16815;height:4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">
                <v:imagedata r:id="rId2" o:title="Logo"/>
              </v:shape>
              <w10:wrap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1F026EA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236320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BD5F63"/>
    <w:multiLevelType w:val="hybridMultilevel"/>
    <w:tmpl w:val="FA60EFD0"/>
    <w:lvl w:ilvl="0" w:tplc="EA42967E">
      <w:numFmt w:val="bullet"/>
      <w:lvlText w:val="-"/>
      <w:lvlJc w:val="left"/>
      <w:pPr>
        <w:ind w:left="720" w:hanging="360"/>
      </w:pPr>
      <w:rPr>
        <w:rFonts w:ascii="Calibri" w:eastAsiaTheme="minorEastAsia" w:hAnsi="Calibri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63B7A"/>
    <w:multiLevelType w:val="hybridMultilevel"/>
    <w:tmpl w:val="7E76DB00"/>
    <w:lvl w:ilvl="0" w:tplc="C36CACD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6846A80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917D50"/>
    <w:multiLevelType w:val="hybridMultilevel"/>
    <w:tmpl w:val="EAD20788"/>
    <w:lvl w:ilvl="0" w:tplc="3A2C02E2">
      <w:numFmt w:val="bullet"/>
      <w:lvlText w:val=""/>
      <w:lvlJc w:val="left"/>
      <w:pPr>
        <w:ind w:left="2490" w:hanging="360"/>
      </w:pPr>
      <w:rPr>
        <w:rFonts w:ascii="Wingdings" w:eastAsiaTheme="minorEastAsia" w:hAnsi="Wingdings" w:cs="Arial" w:hint="default"/>
      </w:rPr>
    </w:lvl>
    <w:lvl w:ilvl="1" w:tplc="04130003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6" w15:restartNumberingAfterBreak="0">
    <w:nsid w:val="191F7EE0"/>
    <w:multiLevelType w:val="hybridMultilevel"/>
    <w:tmpl w:val="D206F0C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974C0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D90572A"/>
    <w:multiLevelType w:val="hybridMultilevel"/>
    <w:tmpl w:val="49F49B2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B126E3"/>
    <w:multiLevelType w:val="hybridMultilevel"/>
    <w:tmpl w:val="6E02B79E"/>
    <w:lvl w:ilvl="0" w:tplc="F8CA28E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C40A9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AA4837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4C5B6E"/>
    <w:multiLevelType w:val="hybridMultilevel"/>
    <w:tmpl w:val="9DD68C1C"/>
    <w:lvl w:ilvl="0" w:tplc="30AEF3AC">
      <w:start w:val="1"/>
      <w:numFmt w:val="decimal"/>
      <w:pStyle w:val="SubTitel"/>
      <w:lvlText w:val="%1."/>
      <w:lvlJc w:val="left"/>
      <w:pPr>
        <w:ind w:left="360" w:hanging="360"/>
      </w:pPr>
      <w:rPr>
        <w:rFonts w:ascii="Calibri" w:hAnsi="Calibri" w:hint="default"/>
        <w:b w:val="0"/>
        <w:i/>
        <w:color w:val="7F7F7F" w:themeColor="text1" w:themeTint="80"/>
        <w:sz w:val="36"/>
      </w:rPr>
    </w:lvl>
    <w:lvl w:ilvl="1" w:tplc="08130019" w:tentative="1">
      <w:start w:val="1"/>
      <w:numFmt w:val="lowerLetter"/>
      <w:lvlText w:val="%2."/>
      <w:lvlJc w:val="left"/>
      <w:pPr>
        <w:ind w:left="872" w:hanging="360"/>
      </w:pPr>
    </w:lvl>
    <w:lvl w:ilvl="2" w:tplc="0813001B" w:tentative="1">
      <w:start w:val="1"/>
      <w:numFmt w:val="lowerRoman"/>
      <w:lvlText w:val="%3."/>
      <w:lvlJc w:val="right"/>
      <w:pPr>
        <w:ind w:left="1592" w:hanging="180"/>
      </w:pPr>
    </w:lvl>
    <w:lvl w:ilvl="3" w:tplc="0813000F" w:tentative="1">
      <w:start w:val="1"/>
      <w:numFmt w:val="decimal"/>
      <w:lvlText w:val="%4."/>
      <w:lvlJc w:val="left"/>
      <w:pPr>
        <w:ind w:left="2312" w:hanging="360"/>
      </w:pPr>
    </w:lvl>
    <w:lvl w:ilvl="4" w:tplc="08130019" w:tentative="1">
      <w:start w:val="1"/>
      <w:numFmt w:val="lowerLetter"/>
      <w:lvlText w:val="%5."/>
      <w:lvlJc w:val="left"/>
      <w:pPr>
        <w:ind w:left="3032" w:hanging="360"/>
      </w:pPr>
    </w:lvl>
    <w:lvl w:ilvl="5" w:tplc="0813001B" w:tentative="1">
      <w:start w:val="1"/>
      <w:numFmt w:val="lowerRoman"/>
      <w:lvlText w:val="%6."/>
      <w:lvlJc w:val="right"/>
      <w:pPr>
        <w:ind w:left="3752" w:hanging="180"/>
      </w:pPr>
    </w:lvl>
    <w:lvl w:ilvl="6" w:tplc="0813000F" w:tentative="1">
      <w:start w:val="1"/>
      <w:numFmt w:val="decimal"/>
      <w:lvlText w:val="%7."/>
      <w:lvlJc w:val="left"/>
      <w:pPr>
        <w:ind w:left="4472" w:hanging="360"/>
      </w:pPr>
    </w:lvl>
    <w:lvl w:ilvl="7" w:tplc="08130019" w:tentative="1">
      <w:start w:val="1"/>
      <w:numFmt w:val="lowerLetter"/>
      <w:lvlText w:val="%8."/>
      <w:lvlJc w:val="left"/>
      <w:pPr>
        <w:ind w:left="5192" w:hanging="360"/>
      </w:pPr>
    </w:lvl>
    <w:lvl w:ilvl="8" w:tplc="0813001B" w:tentative="1">
      <w:start w:val="1"/>
      <w:numFmt w:val="lowerRoman"/>
      <w:lvlText w:val="%9."/>
      <w:lvlJc w:val="right"/>
      <w:pPr>
        <w:ind w:left="5912" w:hanging="180"/>
      </w:pPr>
    </w:lvl>
  </w:abstractNum>
  <w:abstractNum w:abstractNumId="13" w15:restartNumberingAfterBreak="0">
    <w:nsid w:val="2724514E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8DA6F64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C0906F3"/>
    <w:multiLevelType w:val="hybridMultilevel"/>
    <w:tmpl w:val="AE2665E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2D3D34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0F56107"/>
    <w:multiLevelType w:val="hybridMultilevel"/>
    <w:tmpl w:val="4D787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8F0541"/>
    <w:multiLevelType w:val="hybridMultilevel"/>
    <w:tmpl w:val="FC026F0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4D686A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B7B26A7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911E98"/>
    <w:multiLevelType w:val="multilevel"/>
    <w:tmpl w:val="5994F52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36A7E06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A9D2058"/>
    <w:multiLevelType w:val="hybridMultilevel"/>
    <w:tmpl w:val="6A42EB2E"/>
    <w:lvl w:ilvl="0" w:tplc="56183A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883105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1683B32"/>
    <w:multiLevelType w:val="hybridMultilevel"/>
    <w:tmpl w:val="03E27182"/>
    <w:lvl w:ilvl="0" w:tplc="7228C250">
      <w:numFmt w:val="bullet"/>
      <w:lvlText w:val="-"/>
      <w:lvlJc w:val="left"/>
      <w:pPr>
        <w:ind w:left="720" w:hanging="360"/>
      </w:pPr>
      <w:rPr>
        <w:rFonts w:ascii="Calibri" w:eastAsiaTheme="minorEastAsia" w:hAnsi="Calibri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7A318D"/>
    <w:multiLevelType w:val="multilevel"/>
    <w:tmpl w:val="038C7742"/>
    <w:lvl w:ilvl="0">
      <w:start w:val="1"/>
      <w:numFmt w:val="decimal"/>
      <w:pStyle w:val="Kop2"/>
      <w:lvlText w:val="%1."/>
      <w:lvlJc w:val="left"/>
      <w:pPr>
        <w:ind w:left="5316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20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71" w:hanging="1440"/>
      </w:pPr>
      <w:rPr>
        <w:rFonts w:hint="default"/>
      </w:rPr>
    </w:lvl>
  </w:abstractNum>
  <w:abstractNum w:abstractNumId="27" w15:restartNumberingAfterBreak="0">
    <w:nsid w:val="57A634EF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9184415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ABE7EB1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EC45B43"/>
    <w:multiLevelType w:val="hybridMultilevel"/>
    <w:tmpl w:val="B0928054"/>
    <w:lvl w:ilvl="0" w:tplc="915CE0A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094ABE"/>
    <w:multiLevelType w:val="hybridMultilevel"/>
    <w:tmpl w:val="3D7AE7E8"/>
    <w:lvl w:ilvl="0" w:tplc="02B2B982">
      <w:numFmt w:val="bullet"/>
      <w:lvlText w:val=""/>
      <w:lvlJc w:val="left"/>
      <w:pPr>
        <w:ind w:left="2484" w:hanging="360"/>
      </w:pPr>
      <w:rPr>
        <w:rFonts w:ascii="Wingdings" w:eastAsiaTheme="minorEastAsia" w:hAnsi="Wingdings" w:cs="Arial" w:hint="default"/>
      </w:rPr>
    </w:lvl>
    <w:lvl w:ilvl="1" w:tplc="0413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772F1FF8"/>
    <w:multiLevelType w:val="multilevel"/>
    <w:tmpl w:val="A15E387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color w:val="7F7F7F" w:themeColor="text1" w:themeTint="80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18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7E362F0B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6"/>
  </w:num>
  <w:num w:numId="2">
    <w:abstractNumId w:val="32"/>
  </w:num>
  <w:num w:numId="3">
    <w:abstractNumId w:val="12"/>
  </w:num>
  <w:num w:numId="4">
    <w:abstractNumId w:val="31"/>
  </w:num>
  <w:num w:numId="5">
    <w:abstractNumId w:val="5"/>
  </w:num>
  <w:num w:numId="6">
    <w:abstractNumId w:val="23"/>
  </w:num>
  <w:num w:numId="7">
    <w:abstractNumId w:val="2"/>
  </w:num>
  <w:num w:numId="8">
    <w:abstractNumId w:val="25"/>
  </w:num>
  <w:num w:numId="9">
    <w:abstractNumId w:val="21"/>
  </w:num>
  <w:num w:numId="10">
    <w:abstractNumId w:val="3"/>
  </w:num>
  <w:num w:numId="11">
    <w:abstractNumId w:val="17"/>
  </w:num>
  <w:num w:numId="12">
    <w:abstractNumId w:val="15"/>
  </w:num>
  <w:num w:numId="13">
    <w:abstractNumId w:val="8"/>
  </w:num>
  <w:num w:numId="14">
    <w:abstractNumId w:val="30"/>
  </w:num>
  <w:num w:numId="15">
    <w:abstractNumId w:val="6"/>
  </w:num>
  <w:num w:numId="16">
    <w:abstractNumId w:val="26"/>
  </w:num>
  <w:num w:numId="17">
    <w:abstractNumId w:val="0"/>
  </w:num>
  <w:num w:numId="18">
    <w:abstractNumId w:val="18"/>
  </w:num>
  <w:num w:numId="19">
    <w:abstractNumId w:val="14"/>
  </w:num>
  <w:num w:numId="20">
    <w:abstractNumId w:val="33"/>
  </w:num>
  <w:num w:numId="21">
    <w:abstractNumId w:val="28"/>
  </w:num>
  <w:num w:numId="22">
    <w:abstractNumId w:val="16"/>
  </w:num>
  <w:num w:numId="23">
    <w:abstractNumId w:val="7"/>
  </w:num>
  <w:num w:numId="24">
    <w:abstractNumId w:val="27"/>
  </w:num>
  <w:num w:numId="25">
    <w:abstractNumId w:val="22"/>
  </w:num>
  <w:num w:numId="26">
    <w:abstractNumId w:val="20"/>
  </w:num>
  <w:num w:numId="27">
    <w:abstractNumId w:val="10"/>
  </w:num>
  <w:num w:numId="28">
    <w:abstractNumId w:val="24"/>
  </w:num>
  <w:num w:numId="29">
    <w:abstractNumId w:val="1"/>
  </w:num>
  <w:num w:numId="30">
    <w:abstractNumId w:val="13"/>
  </w:num>
  <w:num w:numId="31">
    <w:abstractNumId w:val="11"/>
  </w:num>
  <w:num w:numId="32">
    <w:abstractNumId w:val="4"/>
  </w:num>
  <w:num w:numId="33">
    <w:abstractNumId w:val="19"/>
  </w:num>
  <w:num w:numId="34">
    <w:abstractNumId w:val="29"/>
  </w:num>
  <w:num w:numId="35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938"/>
    <w:rsid w:val="000110C6"/>
    <w:rsid w:val="00012B1C"/>
    <w:rsid w:val="00015335"/>
    <w:rsid w:val="00026357"/>
    <w:rsid w:val="00026A6A"/>
    <w:rsid w:val="000274F4"/>
    <w:rsid w:val="00031302"/>
    <w:rsid w:val="00034894"/>
    <w:rsid w:val="000418E4"/>
    <w:rsid w:val="00043F02"/>
    <w:rsid w:val="000521E5"/>
    <w:rsid w:val="00053DD8"/>
    <w:rsid w:val="00055A23"/>
    <w:rsid w:val="00056939"/>
    <w:rsid w:val="00061ED5"/>
    <w:rsid w:val="0006373B"/>
    <w:rsid w:val="00065078"/>
    <w:rsid w:val="00067D24"/>
    <w:rsid w:val="000717BE"/>
    <w:rsid w:val="00072B5A"/>
    <w:rsid w:val="00077472"/>
    <w:rsid w:val="000823A9"/>
    <w:rsid w:val="00084DEF"/>
    <w:rsid w:val="00090113"/>
    <w:rsid w:val="00093FDF"/>
    <w:rsid w:val="00094D94"/>
    <w:rsid w:val="000A09BB"/>
    <w:rsid w:val="000A4761"/>
    <w:rsid w:val="000B27D6"/>
    <w:rsid w:val="000B6AFA"/>
    <w:rsid w:val="000C1E9F"/>
    <w:rsid w:val="000C1FAC"/>
    <w:rsid w:val="000C5308"/>
    <w:rsid w:val="000C66EA"/>
    <w:rsid w:val="000D4D97"/>
    <w:rsid w:val="000D61CF"/>
    <w:rsid w:val="000E0DC2"/>
    <w:rsid w:val="000E75D7"/>
    <w:rsid w:val="000F10B6"/>
    <w:rsid w:val="00101F64"/>
    <w:rsid w:val="00111A87"/>
    <w:rsid w:val="00120065"/>
    <w:rsid w:val="001205C6"/>
    <w:rsid w:val="00123BFD"/>
    <w:rsid w:val="00126105"/>
    <w:rsid w:val="00126997"/>
    <w:rsid w:val="001329B3"/>
    <w:rsid w:val="00143D86"/>
    <w:rsid w:val="00144005"/>
    <w:rsid w:val="00144AA4"/>
    <w:rsid w:val="00146B92"/>
    <w:rsid w:val="00151C43"/>
    <w:rsid w:val="00152391"/>
    <w:rsid w:val="00153F83"/>
    <w:rsid w:val="001566B6"/>
    <w:rsid w:val="00170852"/>
    <w:rsid w:val="00177BEE"/>
    <w:rsid w:val="001805F6"/>
    <w:rsid w:val="00180FD9"/>
    <w:rsid w:val="0018477B"/>
    <w:rsid w:val="001954CE"/>
    <w:rsid w:val="001955A8"/>
    <w:rsid w:val="001A061F"/>
    <w:rsid w:val="001A50D2"/>
    <w:rsid w:val="001B5951"/>
    <w:rsid w:val="001C12C6"/>
    <w:rsid w:val="001C1C99"/>
    <w:rsid w:val="001D0CA8"/>
    <w:rsid w:val="001D6978"/>
    <w:rsid w:val="001F730D"/>
    <w:rsid w:val="001F7545"/>
    <w:rsid w:val="00202571"/>
    <w:rsid w:val="00204CCA"/>
    <w:rsid w:val="00207085"/>
    <w:rsid w:val="00210AFB"/>
    <w:rsid w:val="002115E0"/>
    <w:rsid w:val="00211C72"/>
    <w:rsid w:val="002141CD"/>
    <w:rsid w:val="002167F7"/>
    <w:rsid w:val="0022265D"/>
    <w:rsid w:val="00222DCC"/>
    <w:rsid w:val="002238DF"/>
    <w:rsid w:val="002338EE"/>
    <w:rsid w:val="00234189"/>
    <w:rsid w:val="002367CD"/>
    <w:rsid w:val="00245BE8"/>
    <w:rsid w:val="00250879"/>
    <w:rsid w:val="002612A2"/>
    <w:rsid w:val="00270F8D"/>
    <w:rsid w:val="002713EC"/>
    <w:rsid w:val="002765B4"/>
    <w:rsid w:val="00281505"/>
    <w:rsid w:val="002873CC"/>
    <w:rsid w:val="00290E11"/>
    <w:rsid w:val="00291B1D"/>
    <w:rsid w:val="00293068"/>
    <w:rsid w:val="002A6227"/>
    <w:rsid w:val="002B0C5B"/>
    <w:rsid w:val="002B28D8"/>
    <w:rsid w:val="002B50BF"/>
    <w:rsid w:val="002B61EE"/>
    <w:rsid w:val="002B645C"/>
    <w:rsid w:val="002C3C9D"/>
    <w:rsid w:val="002D1D63"/>
    <w:rsid w:val="002D2FE7"/>
    <w:rsid w:val="002D4F36"/>
    <w:rsid w:val="002D569D"/>
    <w:rsid w:val="002D5D9F"/>
    <w:rsid w:val="002E20BA"/>
    <w:rsid w:val="002F16C8"/>
    <w:rsid w:val="002F239C"/>
    <w:rsid w:val="002F3129"/>
    <w:rsid w:val="0030044F"/>
    <w:rsid w:val="003039B3"/>
    <w:rsid w:val="003046CB"/>
    <w:rsid w:val="00327C32"/>
    <w:rsid w:val="00331596"/>
    <w:rsid w:val="00351F17"/>
    <w:rsid w:val="0035236C"/>
    <w:rsid w:val="003571D1"/>
    <w:rsid w:val="003571F6"/>
    <w:rsid w:val="0035730D"/>
    <w:rsid w:val="00365A14"/>
    <w:rsid w:val="00373DEB"/>
    <w:rsid w:val="00381007"/>
    <w:rsid w:val="003829CA"/>
    <w:rsid w:val="003927AE"/>
    <w:rsid w:val="003A0644"/>
    <w:rsid w:val="003A2C69"/>
    <w:rsid w:val="003A2E8A"/>
    <w:rsid w:val="003A32DA"/>
    <w:rsid w:val="003B302D"/>
    <w:rsid w:val="003B3A7F"/>
    <w:rsid w:val="003B6529"/>
    <w:rsid w:val="003C1589"/>
    <w:rsid w:val="003C1BB8"/>
    <w:rsid w:val="003C58C1"/>
    <w:rsid w:val="003C654A"/>
    <w:rsid w:val="003D01BB"/>
    <w:rsid w:val="003D4054"/>
    <w:rsid w:val="003D4A9B"/>
    <w:rsid w:val="00405553"/>
    <w:rsid w:val="004114D3"/>
    <w:rsid w:val="00417B04"/>
    <w:rsid w:val="00430554"/>
    <w:rsid w:val="0043101B"/>
    <w:rsid w:val="004320B1"/>
    <w:rsid w:val="00434E38"/>
    <w:rsid w:val="0043561B"/>
    <w:rsid w:val="00442FFC"/>
    <w:rsid w:val="00444B50"/>
    <w:rsid w:val="00450B06"/>
    <w:rsid w:val="00456EAD"/>
    <w:rsid w:val="004626BD"/>
    <w:rsid w:val="004665B9"/>
    <w:rsid w:val="0047478F"/>
    <w:rsid w:val="00486F30"/>
    <w:rsid w:val="00493A0A"/>
    <w:rsid w:val="004A6B23"/>
    <w:rsid w:val="004B1734"/>
    <w:rsid w:val="004C2CA9"/>
    <w:rsid w:val="004C60BE"/>
    <w:rsid w:val="004C7EF5"/>
    <w:rsid w:val="004D4DE6"/>
    <w:rsid w:val="004F0F67"/>
    <w:rsid w:val="00502049"/>
    <w:rsid w:val="00503895"/>
    <w:rsid w:val="00511AD2"/>
    <w:rsid w:val="005150EA"/>
    <w:rsid w:val="00515FEE"/>
    <w:rsid w:val="005245B8"/>
    <w:rsid w:val="00530194"/>
    <w:rsid w:val="00541BB4"/>
    <w:rsid w:val="00542F9F"/>
    <w:rsid w:val="0054566E"/>
    <w:rsid w:val="00561D1D"/>
    <w:rsid w:val="00567CA3"/>
    <w:rsid w:val="005866C6"/>
    <w:rsid w:val="00587B14"/>
    <w:rsid w:val="005906A4"/>
    <w:rsid w:val="005A3EE8"/>
    <w:rsid w:val="005A6206"/>
    <w:rsid w:val="005B1B59"/>
    <w:rsid w:val="005B221B"/>
    <w:rsid w:val="005B28F0"/>
    <w:rsid w:val="005B4296"/>
    <w:rsid w:val="005B524C"/>
    <w:rsid w:val="005C0956"/>
    <w:rsid w:val="005C327E"/>
    <w:rsid w:val="005C3BB5"/>
    <w:rsid w:val="005C44CE"/>
    <w:rsid w:val="005C5A9C"/>
    <w:rsid w:val="005D2249"/>
    <w:rsid w:val="005E093E"/>
    <w:rsid w:val="0060000F"/>
    <w:rsid w:val="0060518A"/>
    <w:rsid w:val="00612F30"/>
    <w:rsid w:val="006139B4"/>
    <w:rsid w:val="00616F2C"/>
    <w:rsid w:val="006259F6"/>
    <w:rsid w:val="00626B1C"/>
    <w:rsid w:val="0063696E"/>
    <w:rsid w:val="00637853"/>
    <w:rsid w:val="00640EAC"/>
    <w:rsid w:val="0064566F"/>
    <w:rsid w:val="00650080"/>
    <w:rsid w:val="006618E3"/>
    <w:rsid w:val="00661B2B"/>
    <w:rsid w:val="00662472"/>
    <w:rsid w:val="00664BDB"/>
    <w:rsid w:val="0067070E"/>
    <w:rsid w:val="00671BD3"/>
    <w:rsid w:val="006726BB"/>
    <w:rsid w:val="006734CC"/>
    <w:rsid w:val="0067364D"/>
    <w:rsid w:val="00680654"/>
    <w:rsid w:val="00680D38"/>
    <w:rsid w:val="006819CC"/>
    <w:rsid w:val="006839B0"/>
    <w:rsid w:val="00686D82"/>
    <w:rsid w:val="00695B92"/>
    <w:rsid w:val="006A4B4E"/>
    <w:rsid w:val="006A4B9E"/>
    <w:rsid w:val="006A4D6A"/>
    <w:rsid w:val="006A6983"/>
    <w:rsid w:val="006B5588"/>
    <w:rsid w:val="006C5530"/>
    <w:rsid w:val="006D604F"/>
    <w:rsid w:val="006E2E9A"/>
    <w:rsid w:val="006E68BF"/>
    <w:rsid w:val="006F2132"/>
    <w:rsid w:val="006F2A57"/>
    <w:rsid w:val="00705714"/>
    <w:rsid w:val="00710A0F"/>
    <w:rsid w:val="0071301F"/>
    <w:rsid w:val="0071557A"/>
    <w:rsid w:val="00715E2F"/>
    <w:rsid w:val="00716CE8"/>
    <w:rsid w:val="007414AB"/>
    <w:rsid w:val="0074226D"/>
    <w:rsid w:val="0074277D"/>
    <w:rsid w:val="00742FED"/>
    <w:rsid w:val="0074701F"/>
    <w:rsid w:val="00761FEC"/>
    <w:rsid w:val="0077684C"/>
    <w:rsid w:val="00784EDD"/>
    <w:rsid w:val="0078613B"/>
    <w:rsid w:val="007933F4"/>
    <w:rsid w:val="00794C78"/>
    <w:rsid w:val="00796D3A"/>
    <w:rsid w:val="00797769"/>
    <w:rsid w:val="0079798C"/>
    <w:rsid w:val="007A51BB"/>
    <w:rsid w:val="007B4D2F"/>
    <w:rsid w:val="007B5BBD"/>
    <w:rsid w:val="007C0ED7"/>
    <w:rsid w:val="007C6C4B"/>
    <w:rsid w:val="007D04B1"/>
    <w:rsid w:val="007D0B21"/>
    <w:rsid w:val="007D1185"/>
    <w:rsid w:val="007E0339"/>
    <w:rsid w:val="007E70F1"/>
    <w:rsid w:val="007F1AE9"/>
    <w:rsid w:val="007F2A31"/>
    <w:rsid w:val="00810126"/>
    <w:rsid w:val="00813C96"/>
    <w:rsid w:val="00813ED3"/>
    <w:rsid w:val="00821BED"/>
    <w:rsid w:val="00822348"/>
    <w:rsid w:val="00822CCC"/>
    <w:rsid w:val="00824671"/>
    <w:rsid w:val="00832092"/>
    <w:rsid w:val="008334A8"/>
    <w:rsid w:val="008448EB"/>
    <w:rsid w:val="0084675F"/>
    <w:rsid w:val="00857F80"/>
    <w:rsid w:val="00860D4A"/>
    <w:rsid w:val="008612C2"/>
    <w:rsid w:val="0086196A"/>
    <w:rsid w:val="00863336"/>
    <w:rsid w:val="00863B3E"/>
    <w:rsid w:val="00865148"/>
    <w:rsid w:val="00872260"/>
    <w:rsid w:val="00874097"/>
    <w:rsid w:val="00875882"/>
    <w:rsid w:val="008862E4"/>
    <w:rsid w:val="00891F1F"/>
    <w:rsid w:val="00893197"/>
    <w:rsid w:val="00896A55"/>
    <w:rsid w:val="008A3559"/>
    <w:rsid w:val="008A5626"/>
    <w:rsid w:val="008A5DDE"/>
    <w:rsid w:val="008B4AE2"/>
    <w:rsid w:val="008B6048"/>
    <w:rsid w:val="008C0A92"/>
    <w:rsid w:val="008C2B41"/>
    <w:rsid w:val="008C2FEE"/>
    <w:rsid w:val="008C5453"/>
    <w:rsid w:val="008D3B90"/>
    <w:rsid w:val="008E119D"/>
    <w:rsid w:val="008E20C6"/>
    <w:rsid w:val="008E7F6C"/>
    <w:rsid w:val="008F19A1"/>
    <w:rsid w:val="008F3D67"/>
    <w:rsid w:val="008F41BD"/>
    <w:rsid w:val="00902171"/>
    <w:rsid w:val="00903F99"/>
    <w:rsid w:val="00905867"/>
    <w:rsid w:val="00907A60"/>
    <w:rsid w:val="009226F7"/>
    <w:rsid w:val="00927B70"/>
    <w:rsid w:val="009337D3"/>
    <w:rsid w:val="00946E33"/>
    <w:rsid w:val="009475F8"/>
    <w:rsid w:val="0095149A"/>
    <w:rsid w:val="00955603"/>
    <w:rsid w:val="0096032A"/>
    <w:rsid w:val="0096282D"/>
    <w:rsid w:val="009633F8"/>
    <w:rsid w:val="00963912"/>
    <w:rsid w:val="009665D4"/>
    <w:rsid w:val="00966A27"/>
    <w:rsid w:val="00971727"/>
    <w:rsid w:val="00971AD7"/>
    <w:rsid w:val="00974FB8"/>
    <w:rsid w:val="009813C5"/>
    <w:rsid w:val="009907F0"/>
    <w:rsid w:val="0099173A"/>
    <w:rsid w:val="009B3ADC"/>
    <w:rsid w:val="009C06E5"/>
    <w:rsid w:val="009C3514"/>
    <w:rsid w:val="009C6B4D"/>
    <w:rsid w:val="009D2117"/>
    <w:rsid w:val="009D4E8B"/>
    <w:rsid w:val="009E253B"/>
    <w:rsid w:val="009E52AA"/>
    <w:rsid w:val="009F0AD9"/>
    <w:rsid w:val="00A00632"/>
    <w:rsid w:val="00A007B6"/>
    <w:rsid w:val="00A011C6"/>
    <w:rsid w:val="00A034F6"/>
    <w:rsid w:val="00A05850"/>
    <w:rsid w:val="00A06A0C"/>
    <w:rsid w:val="00A11D97"/>
    <w:rsid w:val="00A16C95"/>
    <w:rsid w:val="00A17C9F"/>
    <w:rsid w:val="00A20D08"/>
    <w:rsid w:val="00A25C60"/>
    <w:rsid w:val="00A3345A"/>
    <w:rsid w:val="00A34661"/>
    <w:rsid w:val="00A37D43"/>
    <w:rsid w:val="00A5071B"/>
    <w:rsid w:val="00A553B0"/>
    <w:rsid w:val="00A6166D"/>
    <w:rsid w:val="00A6293A"/>
    <w:rsid w:val="00A64103"/>
    <w:rsid w:val="00A64A25"/>
    <w:rsid w:val="00A71E5A"/>
    <w:rsid w:val="00A72E97"/>
    <w:rsid w:val="00A75646"/>
    <w:rsid w:val="00A75FAA"/>
    <w:rsid w:val="00A77944"/>
    <w:rsid w:val="00A77D9F"/>
    <w:rsid w:val="00A82969"/>
    <w:rsid w:val="00A870C9"/>
    <w:rsid w:val="00A97798"/>
    <w:rsid w:val="00AA21C9"/>
    <w:rsid w:val="00AA4068"/>
    <w:rsid w:val="00AA5868"/>
    <w:rsid w:val="00AB0D40"/>
    <w:rsid w:val="00AB22B9"/>
    <w:rsid w:val="00AB40B7"/>
    <w:rsid w:val="00AB6128"/>
    <w:rsid w:val="00AC0437"/>
    <w:rsid w:val="00AC1C79"/>
    <w:rsid w:val="00AD15E2"/>
    <w:rsid w:val="00AD5718"/>
    <w:rsid w:val="00AD719C"/>
    <w:rsid w:val="00AE1277"/>
    <w:rsid w:val="00AE2A82"/>
    <w:rsid w:val="00B04CE3"/>
    <w:rsid w:val="00B05CC3"/>
    <w:rsid w:val="00B06B61"/>
    <w:rsid w:val="00B114E3"/>
    <w:rsid w:val="00B13FCF"/>
    <w:rsid w:val="00B142FF"/>
    <w:rsid w:val="00B1687B"/>
    <w:rsid w:val="00B1709C"/>
    <w:rsid w:val="00B239F1"/>
    <w:rsid w:val="00B2655D"/>
    <w:rsid w:val="00B27A26"/>
    <w:rsid w:val="00B32096"/>
    <w:rsid w:val="00B36A5F"/>
    <w:rsid w:val="00B41483"/>
    <w:rsid w:val="00B42AE3"/>
    <w:rsid w:val="00B502F0"/>
    <w:rsid w:val="00B51131"/>
    <w:rsid w:val="00B6378F"/>
    <w:rsid w:val="00B643D1"/>
    <w:rsid w:val="00B653CC"/>
    <w:rsid w:val="00B70A44"/>
    <w:rsid w:val="00B72237"/>
    <w:rsid w:val="00B73834"/>
    <w:rsid w:val="00B815B0"/>
    <w:rsid w:val="00B81D9A"/>
    <w:rsid w:val="00B96DCE"/>
    <w:rsid w:val="00B978C3"/>
    <w:rsid w:val="00BA13CF"/>
    <w:rsid w:val="00BA4FDA"/>
    <w:rsid w:val="00BA6166"/>
    <w:rsid w:val="00BA6DAC"/>
    <w:rsid w:val="00BB43C5"/>
    <w:rsid w:val="00BB4CB8"/>
    <w:rsid w:val="00BD08AC"/>
    <w:rsid w:val="00BD61CF"/>
    <w:rsid w:val="00C013E9"/>
    <w:rsid w:val="00C12095"/>
    <w:rsid w:val="00C123BD"/>
    <w:rsid w:val="00C1572F"/>
    <w:rsid w:val="00C20C17"/>
    <w:rsid w:val="00C2443B"/>
    <w:rsid w:val="00C321FE"/>
    <w:rsid w:val="00C32AD8"/>
    <w:rsid w:val="00C32CB9"/>
    <w:rsid w:val="00C331D4"/>
    <w:rsid w:val="00C35FD8"/>
    <w:rsid w:val="00C363EE"/>
    <w:rsid w:val="00C37753"/>
    <w:rsid w:val="00C37B79"/>
    <w:rsid w:val="00C4196B"/>
    <w:rsid w:val="00C46979"/>
    <w:rsid w:val="00C46B94"/>
    <w:rsid w:val="00C50AEB"/>
    <w:rsid w:val="00C5117A"/>
    <w:rsid w:val="00C565FD"/>
    <w:rsid w:val="00C627A0"/>
    <w:rsid w:val="00C711DF"/>
    <w:rsid w:val="00C734DB"/>
    <w:rsid w:val="00C77AA1"/>
    <w:rsid w:val="00C90694"/>
    <w:rsid w:val="00C94AD3"/>
    <w:rsid w:val="00CA4BB6"/>
    <w:rsid w:val="00CB1948"/>
    <w:rsid w:val="00CB71A9"/>
    <w:rsid w:val="00CC2F70"/>
    <w:rsid w:val="00CC3A61"/>
    <w:rsid w:val="00CC71DF"/>
    <w:rsid w:val="00CD1806"/>
    <w:rsid w:val="00CF28FC"/>
    <w:rsid w:val="00D003A8"/>
    <w:rsid w:val="00D03584"/>
    <w:rsid w:val="00D22CD5"/>
    <w:rsid w:val="00D35FF6"/>
    <w:rsid w:val="00D36885"/>
    <w:rsid w:val="00D47B7B"/>
    <w:rsid w:val="00D50BB4"/>
    <w:rsid w:val="00D651D0"/>
    <w:rsid w:val="00D845E0"/>
    <w:rsid w:val="00D907D2"/>
    <w:rsid w:val="00D90A3E"/>
    <w:rsid w:val="00D95D10"/>
    <w:rsid w:val="00D96B16"/>
    <w:rsid w:val="00DA5763"/>
    <w:rsid w:val="00DA7056"/>
    <w:rsid w:val="00DB162C"/>
    <w:rsid w:val="00DB46E6"/>
    <w:rsid w:val="00DC1CFD"/>
    <w:rsid w:val="00DE0521"/>
    <w:rsid w:val="00DE1D97"/>
    <w:rsid w:val="00DE2CF3"/>
    <w:rsid w:val="00DE5699"/>
    <w:rsid w:val="00DE61E8"/>
    <w:rsid w:val="00DF13A0"/>
    <w:rsid w:val="00DF7B65"/>
    <w:rsid w:val="00E01C48"/>
    <w:rsid w:val="00E04464"/>
    <w:rsid w:val="00E05B52"/>
    <w:rsid w:val="00E13769"/>
    <w:rsid w:val="00E2123D"/>
    <w:rsid w:val="00E2366B"/>
    <w:rsid w:val="00E23E1F"/>
    <w:rsid w:val="00E443F3"/>
    <w:rsid w:val="00E5280D"/>
    <w:rsid w:val="00E55196"/>
    <w:rsid w:val="00E63493"/>
    <w:rsid w:val="00E64F88"/>
    <w:rsid w:val="00E925AC"/>
    <w:rsid w:val="00EA177D"/>
    <w:rsid w:val="00EB17EA"/>
    <w:rsid w:val="00EB4938"/>
    <w:rsid w:val="00EC19B8"/>
    <w:rsid w:val="00EC7FD9"/>
    <w:rsid w:val="00EE5673"/>
    <w:rsid w:val="00EE6DC8"/>
    <w:rsid w:val="00EE7465"/>
    <w:rsid w:val="00EF7C14"/>
    <w:rsid w:val="00F00458"/>
    <w:rsid w:val="00F025D2"/>
    <w:rsid w:val="00F15B12"/>
    <w:rsid w:val="00F2156B"/>
    <w:rsid w:val="00F228E8"/>
    <w:rsid w:val="00F33DDF"/>
    <w:rsid w:val="00F34EDA"/>
    <w:rsid w:val="00F50C66"/>
    <w:rsid w:val="00F50FAF"/>
    <w:rsid w:val="00F536AA"/>
    <w:rsid w:val="00F61B17"/>
    <w:rsid w:val="00F62B4B"/>
    <w:rsid w:val="00F633CF"/>
    <w:rsid w:val="00F656EA"/>
    <w:rsid w:val="00F746F9"/>
    <w:rsid w:val="00F768F4"/>
    <w:rsid w:val="00F8427C"/>
    <w:rsid w:val="00F9195A"/>
    <w:rsid w:val="00F94339"/>
    <w:rsid w:val="00F965F4"/>
    <w:rsid w:val="00F973CC"/>
    <w:rsid w:val="00FA6A96"/>
    <w:rsid w:val="00FA770C"/>
    <w:rsid w:val="00FB5107"/>
    <w:rsid w:val="00FB7A00"/>
    <w:rsid w:val="00FC59CC"/>
    <w:rsid w:val="00FC6E24"/>
    <w:rsid w:val="00FC7285"/>
    <w:rsid w:val="00FD0983"/>
    <w:rsid w:val="00FD3218"/>
    <w:rsid w:val="00FE1C0D"/>
    <w:rsid w:val="00FE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B2420C"/>
  <w15:docId w15:val="{6B7ABC96-B461-435F-A7CB-488BB66FB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EB4938"/>
    <w:pPr>
      <w:spacing w:after="0" w:line="240" w:lineRule="auto"/>
      <w:jc w:val="both"/>
    </w:pPr>
    <w:rPr>
      <w:rFonts w:eastAsia="Times New Roman" w:cs="Times New Roman"/>
      <w:sz w:val="20"/>
      <w:szCs w:val="24"/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6F2132"/>
    <w:pPr>
      <w:keepNext/>
      <w:keepLines/>
      <w:spacing w:before="480"/>
      <w:jc w:val="left"/>
      <w:outlineLvl w:val="0"/>
    </w:pPr>
    <w:rPr>
      <w:rFonts w:eastAsiaTheme="majorEastAsia" w:cstheme="majorBidi"/>
      <w:b/>
      <w:bCs/>
      <w:color w:val="595959" w:themeColor="text1" w:themeTint="A6"/>
      <w:sz w:val="44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F2132"/>
    <w:pPr>
      <w:keepNext/>
      <w:keepLines/>
      <w:numPr>
        <w:numId w:val="1"/>
      </w:numPr>
      <w:spacing w:before="200"/>
      <w:jc w:val="left"/>
      <w:outlineLvl w:val="1"/>
    </w:pPr>
    <w:rPr>
      <w:rFonts w:eastAsiaTheme="majorEastAsia" w:cstheme="majorBidi"/>
      <w:b/>
      <w:bCs/>
      <w:color w:val="287ABF"/>
      <w:sz w:val="32"/>
      <w:szCs w:val="26"/>
    </w:rPr>
  </w:style>
  <w:style w:type="paragraph" w:styleId="Kop3">
    <w:name w:val="heading 3"/>
    <w:basedOn w:val="Standaard"/>
    <w:next w:val="Standaard"/>
    <w:link w:val="Kop3Char"/>
    <w:autoRedefine/>
    <w:uiPriority w:val="9"/>
    <w:unhideWhenUsed/>
    <w:qFormat/>
    <w:rsid w:val="00E04464"/>
    <w:pPr>
      <w:keepNext/>
      <w:keepLines/>
      <w:spacing w:before="200"/>
      <w:jc w:val="left"/>
      <w:outlineLvl w:val="2"/>
    </w:pPr>
    <w:rPr>
      <w:rFonts w:ascii="Segoe UI Semilight" w:eastAsiaTheme="majorEastAsia" w:hAnsi="Segoe UI Semilight" w:cstheme="majorBidi"/>
      <w:b/>
      <w:bCs/>
      <w:color w:val="404040" w:themeColor="text1" w:themeTint="BF"/>
      <w:lang w:val="nl-BE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F2132"/>
    <w:pPr>
      <w:keepNext/>
      <w:keepLines/>
      <w:spacing w:before="200"/>
      <w:jc w:val="left"/>
      <w:outlineLvl w:val="3"/>
    </w:pPr>
    <w:rPr>
      <w:rFonts w:eastAsiaTheme="majorEastAsia" w:cstheme="majorBidi"/>
      <w:b/>
      <w:bCs/>
      <w:iCs/>
      <w:color w:val="287A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C37753"/>
    <w:pPr>
      <w:keepNext/>
      <w:keepLines/>
      <w:spacing w:before="200"/>
      <w:jc w:val="left"/>
      <w:outlineLvl w:val="4"/>
    </w:pPr>
    <w:rPr>
      <w:rFonts w:eastAsiaTheme="majorEastAsia" w:cstheme="majorBidi"/>
      <w:i/>
      <w:color w:val="287ABF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C37753"/>
    <w:pPr>
      <w:keepNext/>
      <w:keepLines/>
      <w:spacing w:before="320" w:after="120"/>
      <w:jc w:val="left"/>
      <w:outlineLvl w:val="5"/>
    </w:pPr>
    <w:rPr>
      <w:rFonts w:eastAsiaTheme="majorEastAsia" w:cstheme="majorBidi"/>
      <w:i/>
      <w:iCs/>
      <w:color w:val="287ABF"/>
      <w:sz w:val="22"/>
    </w:rPr>
  </w:style>
  <w:style w:type="paragraph" w:styleId="Kop7">
    <w:name w:val="heading 7"/>
    <w:basedOn w:val="Standaard"/>
    <w:next w:val="Standaard"/>
    <w:link w:val="Kop7Char"/>
    <w:uiPriority w:val="9"/>
    <w:unhideWhenUsed/>
    <w:qFormat/>
    <w:rsid w:val="006F2132"/>
    <w:pPr>
      <w:keepNext/>
      <w:keepLines/>
      <w:spacing w:before="200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46979"/>
    <w:pPr>
      <w:keepNext/>
      <w:keepLines/>
      <w:spacing w:before="200" w:line="276" w:lineRule="auto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  <w:lang w:eastAsia="zh-CN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46979"/>
    <w:pPr>
      <w:keepNext/>
      <w:keepLines/>
      <w:spacing w:before="200" w:line="276" w:lineRule="auto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  <w:lang w:eastAsia="zh-CN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link w:val="LijstalineaChar"/>
    <w:uiPriority w:val="34"/>
    <w:qFormat/>
    <w:rsid w:val="002238DF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6F2132"/>
    <w:rPr>
      <w:rFonts w:ascii="Segoe UI Light" w:eastAsiaTheme="majorEastAsia" w:hAnsi="Segoe UI Light" w:cstheme="majorBidi"/>
      <w:b/>
      <w:bCs/>
      <w:color w:val="595959" w:themeColor="text1" w:themeTint="A6"/>
      <w:sz w:val="44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6F2132"/>
    <w:rPr>
      <w:rFonts w:ascii="Segoe UI Light" w:eastAsiaTheme="majorEastAsia" w:hAnsi="Segoe UI Light" w:cstheme="majorBidi"/>
      <w:b/>
      <w:bCs/>
      <w:color w:val="287ABF"/>
      <w:sz w:val="32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E04464"/>
    <w:rPr>
      <w:rFonts w:ascii="Segoe UI Semilight" w:eastAsiaTheme="majorEastAsia" w:hAnsi="Segoe UI Semilight" w:cstheme="majorBidi"/>
      <w:b/>
      <w:bCs/>
      <w:color w:val="404040" w:themeColor="text1" w:themeTint="BF"/>
      <w:sz w:val="20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6F2132"/>
    <w:rPr>
      <w:rFonts w:ascii="Segoe UI Light" w:eastAsiaTheme="majorEastAsia" w:hAnsi="Segoe UI Light" w:cstheme="majorBidi"/>
      <w:b/>
      <w:bCs/>
      <w:iCs/>
      <w:color w:val="287ABF"/>
      <w:sz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7F1AE9"/>
    <w:pPr>
      <w:outlineLvl w:val="9"/>
    </w:pPr>
    <w:rPr>
      <w:rFonts w:asciiTheme="majorHAnsi" w:hAnsiTheme="majorHAnsi"/>
      <w:color w:val="365F91" w:themeColor="accent1" w:themeShade="BF"/>
      <w:sz w:val="28"/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7F1AE9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7F1AE9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7F1AE9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7F1AE9"/>
    <w:rPr>
      <w:color w:val="0000FF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F1AE9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F1AE9"/>
    <w:rPr>
      <w:rFonts w:ascii="Tahoma" w:hAnsi="Tahoma" w:cs="Tahoma"/>
      <w:sz w:val="16"/>
      <w:szCs w:val="16"/>
    </w:rPr>
  </w:style>
  <w:style w:type="paragraph" w:styleId="Inhopg4">
    <w:name w:val="toc 4"/>
    <w:basedOn w:val="Standaard"/>
    <w:next w:val="Standaard"/>
    <w:autoRedefine/>
    <w:uiPriority w:val="39"/>
    <w:unhideWhenUsed/>
    <w:rsid w:val="00794C78"/>
    <w:pPr>
      <w:spacing w:after="100"/>
      <w:ind w:left="660"/>
    </w:pPr>
  </w:style>
  <w:style w:type="character" w:customStyle="1" w:styleId="Kop5Char">
    <w:name w:val="Kop 5 Char"/>
    <w:basedOn w:val="Standaardalinea-lettertype"/>
    <w:link w:val="Kop5"/>
    <w:uiPriority w:val="9"/>
    <w:rsid w:val="00C37753"/>
    <w:rPr>
      <w:rFonts w:ascii="Segoe UI Light" w:eastAsiaTheme="majorEastAsia" w:hAnsi="Segoe UI Light" w:cstheme="majorBidi"/>
      <w:i/>
      <w:color w:val="287ABF"/>
      <w:sz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B05CC3"/>
    <w:pPr>
      <w:spacing w:after="100"/>
      <w:ind w:left="880"/>
    </w:pPr>
  </w:style>
  <w:style w:type="table" w:styleId="Tabelraster">
    <w:name w:val="Table Grid"/>
    <w:basedOn w:val="Standaardtabel"/>
    <w:uiPriority w:val="59"/>
    <w:rsid w:val="00A25C60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6Char">
    <w:name w:val="Kop 6 Char"/>
    <w:basedOn w:val="Standaardalinea-lettertype"/>
    <w:link w:val="Kop6"/>
    <w:uiPriority w:val="9"/>
    <w:rsid w:val="00C37753"/>
    <w:rPr>
      <w:rFonts w:ascii="Segoe UI Light" w:eastAsiaTheme="majorEastAsia" w:hAnsi="Segoe UI Light" w:cstheme="majorBidi"/>
      <w:i/>
      <w:iCs/>
      <w:color w:val="287ABF"/>
    </w:rPr>
  </w:style>
  <w:style w:type="paragraph" w:styleId="Inhopg6">
    <w:name w:val="toc 6"/>
    <w:basedOn w:val="Standaard"/>
    <w:next w:val="Standaard"/>
    <w:autoRedefine/>
    <w:uiPriority w:val="39"/>
    <w:unhideWhenUsed/>
    <w:rsid w:val="00A25C60"/>
    <w:pPr>
      <w:spacing w:after="100"/>
      <w:ind w:left="1100"/>
    </w:pPr>
  </w:style>
  <w:style w:type="paragraph" w:styleId="Koptekst">
    <w:name w:val="header"/>
    <w:basedOn w:val="Standaard"/>
    <w:link w:val="KoptekstChar"/>
    <w:uiPriority w:val="99"/>
    <w:unhideWhenUsed/>
    <w:rsid w:val="0099173A"/>
    <w:pPr>
      <w:tabs>
        <w:tab w:val="center" w:pos="4536"/>
        <w:tab w:val="right" w:pos="9072"/>
      </w:tabs>
    </w:pPr>
    <w:rPr>
      <w:rFonts w:ascii="Tahoma" w:eastAsiaTheme="minorEastAsia" w:hAnsi="Tahoma"/>
      <w:lang w:eastAsia="zh-CN"/>
    </w:rPr>
  </w:style>
  <w:style w:type="character" w:customStyle="1" w:styleId="KoptekstChar">
    <w:name w:val="Koptekst Char"/>
    <w:basedOn w:val="Standaardalinea-lettertype"/>
    <w:link w:val="Koptekst"/>
    <w:uiPriority w:val="99"/>
    <w:rsid w:val="0099173A"/>
    <w:rPr>
      <w:rFonts w:ascii="Tahoma" w:eastAsiaTheme="minorEastAsia" w:hAnsi="Tahoma"/>
      <w:lang w:eastAsia="zh-CN"/>
    </w:rPr>
  </w:style>
  <w:style w:type="character" w:customStyle="1" w:styleId="Kop7Char">
    <w:name w:val="Kop 7 Char"/>
    <w:basedOn w:val="Standaardalinea-lettertype"/>
    <w:link w:val="Kop7"/>
    <w:uiPriority w:val="9"/>
    <w:rsid w:val="006F2132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paragraph" w:styleId="Voettekst">
    <w:name w:val="footer"/>
    <w:basedOn w:val="Standaard"/>
    <w:link w:val="VoettekstChar"/>
    <w:uiPriority w:val="99"/>
    <w:unhideWhenUsed/>
    <w:rsid w:val="006B5588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6B5588"/>
  </w:style>
  <w:style w:type="paragraph" w:customStyle="1" w:styleId="normtext1">
    <w:name w:val="normtext1"/>
    <w:rsid w:val="00C20C17"/>
    <w:pPr>
      <w:spacing w:before="60" w:after="60" w:line="240" w:lineRule="auto"/>
      <w:jc w:val="both"/>
    </w:pPr>
    <w:rPr>
      <w:rFonts w:ascii="Palatino" w:eastAsia="Times New Roman" w:hAnsi="Palatino" w:cs="Times New Roman"/>
      <w:noProof/>
      <w:sz w:val="24"/>
      <w:szCs w:val="20"/>
      <w:lang w:val="en-GB"/>
    </w:rPr>
  </w:style>
  <w:style w:type="paragraph" w:customStyle="1" w:styleId="Gewonetekst">
    <w:name w:val="Gewone tekst"/>
    <w:basedOn w:val="Standaard"/>
    <w:link w:val="GewonetekstChar"/>
    <w:rsid w:val="006F2132"/>
    <w:pPr>
      <w:spacing w:before="240" w:after="440"/>
      <w:ind w:left="284"/>
      <w:jc w:val="left"/>
    </w:pPr>
    <w:rPr>
      <w:rFonts w:cs="Calibri"/>
    </w:rPr>
  </w:style>
  <w:style w:type="character" w:customStyle="1" w:styleId="GewonetekstChar">
    <w:name w:val="Gewone tekst Char"/>
    <w:basedOn w:val="Standaardalinea-lettertype"/>
    <w:link w:val="Gewonetekst"/>
    <w:rsid w:val="006F2132"/>
    <w:rPr>
      <w:rFonts w:ascii="Segoe UI Light" w:hAnsi="Segoe UI Light" w:cs="Calibri"/>
      <w:sz w:val="20"/>
    </w:rPr>
  </w:style>
  <w:style w:type="character" w:customStyle="1" w:styleId="LijstalineaChar">
    <w:name w:val="Lijstalinea Char"/>
    <w:basedOn w:val="Standaardalinea-lettertype"/>
    <w:link w:val="Lijstalinea"/>
    <w:uiPriority w:val="34"/>
    <w:rsid w:val="00126105"/>
  </w:style>
  <w:style w:type="character" w:customStyle="1" w:styleId="apple-converted-space">
    <w:name w:val="apple-converted-space"/>
    <w:basedOn w:val="Standaardalinea-lettertype"/>
    <w:rsid w:val="00664BDB"/>
  </w:style>
  <w:style w:type="paragraph" w:styleId="Geenafstand">
    <w:name w:val="No Spacing"/>
    <w:link w:val="GeenafstandChar"/>
    <w:uiPriority w:val="1"/>
    <w:qFormat/>
    <w:rsid w:val="006F2132"/>
    <w:pPr>
      <w:spacing w:after="0" w:line="240" w:lineRule="auto"/>
    </w:pPr>
    <w:rPr>
      <w:rFonts w:ascii="Segoe UI Light" w:hAnsi="Segoe UI Light"/>
      <w:sz w:val="20"/>
    </w:rPr>
  </w:style>
  <w:style w:type="paragraph" w:customStyle="1" w:styleId="HoofdTitel">
    <w:name w:val="HoofdTitel"/>
    <w:basedOn w:val="Kop1"/>
    <w:next w:val="Gewonetekst"/>
    <w:link w:val="HoofdTitelChar"/>
    <w:qFormat/>
    <w:rsid w:val="00120065"/>
    <w:pPr>
      <w:spacing w:line="276" w:lineRule="auto"/>
    </w:pPr>
    <w:rPr>
      <w:rFonts w:ascii="Calibri" w:hAnsi="Calibri" w:cs="Calibri"/>
      <w:i/>
      <w:color w:val="287ABF"/>
      <w:sz w:val="58"/>
    </w:rPr>
  </w:style>
  <w:style w:type="paragraph" w:customStyle="1" w:styleId="SubTitel">
    <w:name w:val="SubTitel"/>
    <w:basedOn w:val="Kop2"/>
    <w:next w:val="Gewonetekst"/>
    <w:link w:val="SubTitelChar"/>
    <w:qFormat/>
    <w:rsid w:val="00C37753"/>
    <w:pPr>
      <w:numPr>
        <w:numId w:val="3"/>
      </w:numPr>
    </w:pPr>
    <w:rPr>
      <w:rFonts w:ascii="Calibri" w:hAnsi="Calibri"/>
      <w:i/>
      <w:sz w:val="36"/>
    </w:rPr>
  </w:style>
  <w:style w:type="character" w:customStyle="1" w:styleId="HoofdTitelChar">
    <w:name w:val="HoofdTitel Char"/>
    <w:basedOn w:val="LijstalineaChar"/>
    <w:link w:val="HoofdTitel"/>
    <w:rsid w:val="00C37753"/>
    <w:rPr>
      <w:rFonts w:ascii="Calibri" w:eastAsiaTheme="majorEastAsia" w:hAnsi="Calibri" w:cs="Calibri"/>
      <w:b/>
      <w:bCs/>
      <w:i/>
      <w:color w:val="287ABF"/>
      <w:sz w:val="58"/>
      <w:szCs w:val="28"/>
    </w:rPr>
  </w:style>
  <w:style w:type="character" w:customStyle="1" w:styleId="SubTitelChar">
    <w:name w:val="SubTitel Char"/>
    <w:basedOn w:val="HoofdTitelChar"/>
    <w:link w:val="SubTitel"/>
    <w:rsid w:val="00C37753"/>
    <w:rPr>
      <w:rFonts w:ascii="Calibri" w:eastAsiaTheme="majorEastAsia" w:hAnsi="Calibri" w:cstheme="majorBidi"/>
      <w:b/>
      <w:bCs/>
      <w:i/>
      <w:color w:val="287ABF"/>
      <w:sz w:val="36"/>
      <w:szCs w:val="26"/>
    </w:rPr>
  </w:style>
  <w:style w:type="paragraph" w:customStyle="1" w:styleId="BasicParagraph">
    <w:name w:val="[Basic Paragraph]"/>
    <w:basedOn w:val="Standaard"/>
    <w:uiPriority w:val="99"/>
    <w:rsid w:val="00E05B52"/>
    <w:pPr>
      <w:autoSpaceDE w:val="0"/>
      <w:autoSpaceDN w:val="0"/>
      <w:adjustRightInd w:val="0"/>
      <w:spacing w:line="288" w:lineRule="auto"/>
      <w:jc w:val="left"/>
      <w:textAlignment w:val="center"/>
    </w:pPr>
    <w:rPr>
      <w:rFonts w:ascii="Times New Roman" w:hAnsi="Times New Roman"/>
      <w:color w:val="000000"/>
      <w:sz w:val="24"/>
    </w:rPr>
  </w:style>
  <w:style w:type="character" w:styleId="GevolgdeHyperlink">
    <w:name w:val="FollowedHyperlink"/>
    <w:basedOn w:val="Standaardalinea-lettertype"/>
    <w:uiPriority w:val="99"/>
    <w:semiHidden/>
    <w:unhideWhenUsed/>
    <w:rsid w:val="00B643D1"/>
    <w:rPr>
      <w:color w:val="800080" w:themeColor="followedHyperlink"/>
      <w:u w:val="singl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6F2132"/>
    <w:rPr>
      <w:rFonts w:ascii="Segoe UI Light" w:hAnsi="Segoe UI Light"/>
      <w:sz w:val="20"/>
    </w:rPr>
  </w:style>
  <w:style w:type="character" w:styleId="Tekstvantijdelijkeaanduiding">
    <w:name w:val="Placeholder Text"/>
    <w:basedOn w:val="Standaardalinea-lettertype"/>
    <w:uiPriority w:val="99"/>
    <w:semiHidden/>
    <w:rsid w:val="0084675F"/>
    <w:rPr>
      <w:color w:val="8080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46979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zh-CN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4697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zh-CN"/>
    </w:rPr>
  </w:style>
  <w:style w:type="paragraph" w:styleId="Titel">
    <w:name w:val="Title"/>
    <w:basedOn w:val="Standaard"/>
    <w:next w:val="Standaard"/>
    <w:link w:val="TitelChar"/>
    <w:uiPriority w:val="10"/>
    <w:qFormat/>
    <w:rsid w:val="006F2132"/>
    <w:pPr>
      <w:contextualSpacing/>
      <w:jc w:val="left"/>
    </w:pPr>
    <w:rPr>
      <w:rFonts w:eastAsiaTheme="majorEastAsia" w:cstheme="majorBidi"/>
      <w:b/>
      <w:i/>
      <w:color w:val="262626" w:themeColor="text1" w:themeTint="D9"/>
      <w:spacing w:val="5"/>
      <w:kern w:val="28"/>
      <w:sz w:val="48"/>
      <w:szCs w:val="52"/>
      <w:lang w:eastAsia="zh-CN"/>
    </w:rPr>
  </w:style>
  <w:style w:type="character" w:customStyle="1" w:styleId="TitelChar">
    <w:name w:val="Titel Char"/>
    <w:basedOn w:val="Standaardalinea-lettertype"/>
    <w:link w:val="Titel"/>
    <w:uiPriority w:val="10"/>
    <w:rsid w:val="006F2132"/>
    <w:rPr>
      <w:rFonts w:eastAsiaTheme="majorEastAsia" w:cstheme="majorBidi"/>
      <w:b/>
      <w:i/>
      <w:color w:val="262626" w:themeColor="text1" w:themeTint="D9"/>
      <w:spacing w:val="5"/>
      <w:kern w:val="28"/>
      <w:sz w:val="48"/>
      <w:szCs w:val="52"/>
      <w:lang w:eastAsia="zh-CN"/>
    </w:rPr>
  </w:style>
  <w:style w:type="table" w:styleId="Gemiddeldearcering1-accent1">
    <w:name w:val="Medium Shading 1 Accent 1"/>
    <w:basedOn w:val="Standaardtabel"/>
    <w:uiPriority w:val="63"/>
    <w:rsid w:val="00C46979"/>
    <w:pPr>
      <w:spacing w:after="0" w:line="240" w:lineRule="auto"/>
    </w:pPr>
    <w:rPr>
      <w:rFonts w:eastAsiaTheme="minorEastAsia"/>
      <w:lang w:eastAsia="zh-CN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itaat">
    <w:name w:val="Quote"/>
    <w:basedOn w:val="Standaard"/>
    <w:next w:val="Standaard"/>
    <w:link w:val="CitaatChar"/>
    <w:uiPriority w:val="29"/>
    <w:qFormat/>
    <w:rsid w:val="00D845E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D845E0"/>
    <w:rPr>
      <w:rFonts w:ascii="Segoe UI Light" w:hAnsi="Segoe UI Light"/>
      <w:i/>
      <w:iCs/>
      <w:color w:val="404040" w:themeColor="text1" w:themeTint="BF"/>
      <w:sz w:val="2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F2132"/>
    <w:pPr>
      <w:numPr>
        <w:ilvl w:val="1"/>
      </w:numPr>
      <w:spacing w:after="160"/>
      <w:jc w:val="left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F2132"/>
    <w:rPr>
      <w:rFonts w:eastAsiaTheme="minorEastAsia"/>
      <w:color w:val="5A5A5A" w:themeColor="text1" w:themeTint="A5"/>
      <w:spacing w:val="15"/>
    </w:rPr>
  </w:style>
  <w:style w:type="character" w:styleId="Subtielebenadrukking">
    <w:name w:val="Subtle Emphasis"/>
    <w:basedOn w:val="Standaardalinea-lettertype"/>
    <w:uiPriority w:val="19"/>
    <w:qFormat/>
    <w:rsid w:val="006F2132"/>
    <w:rPr>
      <w:i/>
      <w:iCs/>
      <w:color w:val="404040" w:themeColor="text1" w:themeTint="BF"/>
    </w:rPr>
  </w:style>
  <w:style w:type="paragraph" w:styleId="Lijstopsomteken">
    <w:name w:val="List Bullet"/>
    <w:basedOn w:val="Standaard"/>
    <w:uiPriority w:val="99"/>
    <w:unhideWhenUsed/>
    <w:rsid w:val="003C654A"/>
    <w:pPr>
      <w:numPr>
        <w:numId w:val="17"/>
      </w:numPr>
      <w:contextualSpacing/>
    </w:pPr>
  </w:style>
  <w:style w:type="paragraph" w:customStyle="1" w:styleId="Tekst">
    <w:name w:val="Tekst"/>
    <w:basedOn w:val="Standaard"/>
    <w:rsid w:val="00EB4938"/>
    <w:pPr>
      <w:tabs>
        <w:tab w:val="left" w:pos="560"/>
        <w:tab w:val="left" w:pos="1100"/>
      </w:tabs>
    </w:pPr>
    <w:rPr>
      <w:rFonts w:ascii="Palatino" w:hAnsi="Palatino"/>
      <w:szCs w:val="20"/>
      <w:lang w:val="en-GB"/>
    </w:rPr>
  </w:style>
  <w:style w:type="table" w:styleId="Onopgemaaktetabel5">
    <w:name w:val="Plain Table 5"/>
    <w:basedOn w:val="Standaardtabel"/>
    <w:uiPriority w:val="45"/>
    <w:rsid w:val="00D96B1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9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hias.sanne\Downloads\VanRoey.be%20-%20Briefhoof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AF5083F22D5415FB3F2A991807BC23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3AAF44A-47D8-48AF-98D3-9313EA97B95C}"/>
      </w:docPartPr>
      <w:docPartBody>
        <w:p w:rsidR="003547E4" w:rsidRDefault="003547E4">
          <w:r w:rsidRPr="00BA5EA1">
            <w:rPr>
              <w:rStyle w:val="Tekstvantijdelijkeaanduiding"/>
            </w:rPr>
            <w:t>[Bedrijf]</w:t>
          </w:r>
        </w:p>
      </w:docPartBody>
    </w:docPart>
    <w:docPart>
      <w:docPartPr>
        <w:name w:val="23C3849FABD14BA7820B9AC5C090CF0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DEEE1F9-4DB7-4FB1-A30D-E4CCD68CE8A7}"/>
      </w:docPartPr>
      <w:docPartBody>
        <w:p w:rsidR="003547E4" w:rsidRDefault="003547E4" w:rsidP="003547E4">
          <w:pPr>
            <w:pStyle w:val="23C3849FABD14BA7820B9AC5C090CF0F"/>
          </w:pPr>
          <w:r w:rsidRPr="00BA5EA1">
            <w:rPr>
              <w:rStyle w:val="Tekstvantijdelijkeaanduiding"/>
            </w:rPr>
            <w:t>[Manager]</w:t>
          </w:r>
        </w:p>
      </w:docPartBody>
    </w:docPart>
    <w:docPart>
      <w:docPartPr>
        <w:name w:val="7EFF6FD2D17641189BAA120889852F4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F2A2B45-9294-4BAE-BA10-340167A9A1AD}"/>
      </w:docPartPr>
      <w:docPartBody>
        <w:p w:rsidR="003547E4" w:rsidRDefault="003547E4" w:rsidP="003547E4">
          <w:pPr>
            <w:pStyle w:val="7EFF6FD2D17641189BAA120889852F42"/>
          </w:pPr>
          <w:r w:rsidRPr="00BA5EA1">
            <w:rPr>
              <w:rStyle w:val="Tekstvantijdelijkeaanduiding"/>
            </w:rPr>
            <w:t>[Manager]</w:t>
          </w:r>
        </w:p>
      </w:docPartBody>
    </w:docPart>
    <w:docPart>
      <w:docPartPr>
        <w:name w:val="7003B04E13764BA68D684D5C9AB7469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EE0C218-85C9-42A2-9D9F-D52ED46C5618}"/>
      </w:docPartPr>
      <w:docPartBody>
        <w:p w:rsidR="003547E4" w:rsidRDefault="003547E4" w:rsidP="003547E4">
          <w:pPr>
            <w:pStyle w:val="7003B04E13764BA68D684D5C9AB7469E"/>
          </w:pPr>
          <w:r w:rsidRPr="00BA5EA1">
            <w:rPr>
              <w:rStyle w:val="Tekstvantijdelijkeaanduiding"/>
            </w:rPr>
            <w:t>[Manager]</w:t>
          </w:r>
        </w:p>
      </w:docPartBody>
    </w:docPart>
    <w:docPart>
      <w:docPartPr>
        <w:name w:val="53E228F11CAA4059919F3DD4A49860D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24CBA74-0EB5-4E30-8459-ADC2E899D58F}"/>
      </w:docPartPr>
      <w:docPartBody>
        <w:p w:rsidR="0030180D" w:rsidRDefault="00D52FB0">
          <w:r w:rsidRPr="008B69FD">
            <w:rPr>
              <w:rStyle w:val="Tekstvantijdelijkeaanduiding"/>
            </w:rPr>
            <w:t>[Faxnummer van bedrijf]</w:t>
          </w:r>
        </w:p>
      </w:docPartBody>
    </w:docPart>
    <w:docPart>
      <w:docPartPr>
        <w:name w:val="78D03F03A9544304A0EEF7D89187A6E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5F34AD7-6E0C-4956-B202-1D4E037F3F69}"/>
      </w:docPartPr>
      <w:docPartBody>
        <w:p w:rsidR="0030180D" w:rsidRDefault="00D52FB0">
          <w:r w:rsidRPr="008B69FD">
            <w:rPr>
              <w:rStyle w:val="Tekstvantijdelijkeaanduiding"/>
            </w:rPr>
            <w:t>[Faxnummer van bedrijf]</w:t>
          </w:r>
        </w:p>
      </w:docPartBody>
    </w:docPart>
    <w:docPart>
      <w:docPartPr>
        <w:name w:val="530706E84FFE4055A9CB86B4106B6FB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837B649-EF43-4243-A761-66F2ADD7E078}"/>
      </w:docPartPr>
      <w:docPartBody>
        <w:p w:rsidR="005D1354" w:rsidRDefault="00DC6E57" w:rsidP="00DC6E57">
          <w:pPr>
            <w:pStyle w:val="530706E84FFE4055A9CB86B4106B6FB5"/>
          </w:pPr>
          <w:r w:rsidRPr="00BA5EA1">
            <w:rPr>
              <w:rStyle w:val="Tekstvantijdelijkeaanduiding"/>
            </w:rPr>
            <w:t>[Manager]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charset w:val="00"/>
    <w:family w:val="roman"/>
    <w:pitch w:val="variable"/>
    <w:sig w:usb0="00000003" w:usb1="00000000" w:usb2="00000000" w:usb3="00000000" w:csb0="0000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HPFutura Book">
    <w:altName w:val="Arial"/>
    <w:panose1 w:val="00000000000000000000"/>
    <w:charset w:val="00"/>
    <w:family w:val="modern"/>
    <w:notTrueType/>
    <w:pitch w:val="variable"/>
    <w:sig w:usb0="A00002AF" w:usb1="5000204A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7E4"/>
    <w:rsid w:val="0030180D"/>
    <w:rsid w:val="003547E4"/>
    <w:rsid w:val="005D1354"/>
    <w:rsid w:val="00D52FB0"/>
    <w:rsid w:val="00DC6E57"/>
    <w:rsid w:val="00E73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DC6E57"/>
    <w:rPr>
      <w:color w:val="808080"/>
    </w:rPr>
  </w:style>
  <w:style w:type="paragraph" w:customStyle="1" w:styleId="8BC008700C644AF9AA19817A42CE9E11">
    <w:name w:val="8BC008700C644AF9AA19817A42CE9E11"/>
    <w:rsid w:val="003547E4"/>
  </w:style>
  <w:style w:type="paragraph" w:customStyle="1" w:styleId="CC77DDCD418749C3978F7DD450C53EC8">
    <w:name w:val="CC77DDCD418749C3978F7DD450C53EC8"/>
    <w:rsid w:val="003547E4"/>
  </w:style>
  <w:style w:type="paragraph" w:customStyle="1" w:styleId="028EFCBC262646D89ACF68F9C4288B89">
    <w:name w:val="028EFCBC262646D89ACF68F9C4288B89"/>
    <w:rsid w:val="003547E4"/>
  </w:style>
  <w:style w:type="paragraph" w:customStyle="1" w:styleId="F865D42AEB9E49D9A0FAF6781249E028">
    <w:name w:val="F865D42AEB9E49D9A0FAF6781249E028"/>
    <w:rsid w:val="003547E4"/>
  </w:style>
  <w:style w:type="paragraph" w:customStyle="1" w:styleId="7FB30DCBEDCC45C695FBE7E0A47F4185">
    <w:name w:val="7FB30DCBEDCC45C695FBE7E0A47F4185"/>
    <w:rsid w:val="003547E4"/>
  </w:style>
  <w:style w:type="paragraph" w:customStyle="1" w:styleId="23C3849FABD14BA7820B9AC5C090CF0F">
    <w:name w:val="23C3849FABD14BA7820B9AC5C090CF0F"/>
    <w:rsid w:val="003547E4"/>
  </w:style>
  <w:style w:type="paragraph" w:customStyle="1" w:styleId="7EFF6FD2D17641189BAA120889852F42">
    <w:name w:val="7EFF6FD2D17641189BAA120889852F42"/>
    <w:rsid w:val="003547E4"/>
  </w:style>
  <w:style w:type="paragraph" w:customStyle="1" w:styleId="7003B04E13764BA68D684D5C9AB7469E">
    <w:name w:val="7003B04E13764BA68D684D5C9AB7469E"/>
    <w:rsid w:val="003547E4"/>
  </w:style>
  <w:style w:type="paragraph" w:customStyle="1" w:styleId="4922E2261BCC40F6B18240FA52442939">
    <w:name w:val="4922E2261BCC40F6B18240FA52442939"/>
    <w:rsid w:val="003547E4"/>
  </w:style>
  <w:style w:type="paragraph" w:customStyle="1" w:styleId="1A1ED721DEAC4D8F864473A2AA5F56A3">
    <w:name w:val="1A1ED721DEAC4D8F864473A2AA5F56A3"/>
    <w:rsid w:val="00D52FB0"/>
  </w:style>
  <w:style w:type="paragraph" w:customStyle="1" w:styleId="432DF4A7FA9C45998DB1891583ECF345">
    <w:name w:val="432DF4A7FA9C45998DB1891583ECF345"/>
    <w:rsid w:val="00D52FB0"/>
  </w:style>
  <w:style w:type="paragraph" w:customStyle="1" w:styleId="4308F3AADBC3410A98749E0273677DCE">
    <w:name w:val="4308F3AADBC3410A98749E0273677DCE"/>
    <w:rsid w:val="00D52FB0"/>
  </w:style>
  <w:style w:type="paragraph" w:customStyle="1" w:styleId="530706E84FFE4055A9CB86B4106B6FB5">
    <w:name w:val="530706E84FFE4055A9CB86B4106B6FB5"/>
    <w:rsid w:val="00DC6E57"/>
    <w:rPr>
      <w:lang w:val="nl-BE" w:eastAsia="nl-B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X/XX/201X</PublishDate>
  <Abstract/>
  <CompanyAddress/>
  <CompanyPhone>014 470 605</CompanyPhone>
  <CompanyFax>&lt;Klantnummer&gt;</CompanyFax>
  <CompanyEmail>Naam.achternaam@vanroey.be</CompanyEmail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caf013cd-fb2d-4b40-b5c8-181e2f506388">ZK756UA3MS3D-1287-2705</_dlc_DocId>
    <_dlc_DocIdUrl xmlns="caf013cd-fb2d-4b40-b5c8-181e2f506388">
      <Url>https://intranet.vanroey.be/Backoffice/marketing/_layouts/DocIdRedir.aspx?ID=ZK756UA3MS3D-1287-2705</Url>
      <Description>ZK756UA3MS3D-1287-2705</Description>
    </_dlc_DocIdUrl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EF93C980AB15499EF076AE66DCC6D2" ma:contentTypeVersion="0" ma:contentTypeDescription="Create a new document." ma:contentTypeScope="" ma:versionID="c5fd4442c14f2f62db242286882baa3c">
  <xsd:schema xmlns:xsd="http://www.w3.org/2001/XMLSchema" xmlns:xs="http://www.w3.org/2001/XMLSchema" xmlns:p="http://schemas.microsoft.com/office/2006/metadata/properties" xmlns:ns2="caf013cd-fb2d-4b40-b5c8-181e2f506388" targetNamespace="http://schemas.microsoft.com/office/2006/metadata/properties" ma:root="true" ma:fieldsID="d6b540eec630c4b7b89caf6687c1717a" ns2:_="">
    <xsd:import namespace="caf013cd-fb2d-4b40-b5c8-181e2f50638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f013cd-fb2d-4b40-b5c8-181e2f5063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E26C6B-435A-42C8-8CCC-4E079166C4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F00D71-3664-4A1E-AE75-A304C6972543}">
  <ds:schemaRefs>
    <ds:schemaRef ds:uri="http://schemas.microsoft.com/office/2006/metadata/properties"/>
    <ds:schemaRef ds:uri="http://schemas.microsoft.com/office/infopath/2007/PartnerControls"/>
    <ds:schemaRef ds:uri="caf013cd-fb2d-4b40-b5c8-181e2f506388"/>
  </ds:schemaRefs>
</ds:datastoreItem>
</file>

<file path=customXml/itemProps4.xml><?xml version="1.0" encoding="utf-8"?>
<ds:datastoreItem xmlns:ds="http://schemas.openxmlformats.org/officeDocument/2006/customXml" ds:itemID="{7B209B0A-FB85-4DDC-BCD4-68EB12452FFD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5100B421-C3F1-4B77-9A0B-6150611460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f013cd-fb2d-4b40-b5c8-181e2f5063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B9530E07-F994-4977-999A-B6D9E85ED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VanRoey.be - Briefhoofd.dotx</Template>
  <TotalTime>37</TotalTime>
  <Pages>13</Pages>
  <Words>510</Words>
  <Characters>2811</Characters>
  <Application>Microsoft Office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PROJECTVOORSTEL</vt:lpstr>
    </vt:vector>
  </TitlesOfParts>
  <Manager>Verwerkingsverantwoordelijke</Manager>
  <Company>&lt;Naam Organisatie&gt;</Company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&lt;Referentienummer Overeenkomst&gt;</dc:subject>
  <dc:creator>Matthias Sanne</dc:creator>
  <cp:keywords/>
  <dc:description>&lt;beschrijving doel Hoofdovereenkomst&gt;</dc:description>
  <cp:lastModifiedBy>Robin Verbeek</cp:lastModifiedBy>
  <cp:revision>2</cp:revision>
  <cp:lastPrinted>2018-05-17T08:01:00Z</cp:lastPrinted>
  <dcterms:created xsi:type="dcterms:W3CDTF">2019-01-23T10:05:00Z</dcterms:created>
  <dcterms:modified xsi:type="dcterms:W3CDTF">2019-01-23T10:05:00Z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0x010100FAEF93C980AB15499EF076AE66DCC6D2</vt:lpwstr>
  </property>
  <property fmtid="{D5CDD505-2E9C-101B-9397-08002B2CF9AE}" pid="3" name="_dlc_DocIdItemGuid">
    <vt:lpwstr>d012005b-daf2-4dd2-b60d-91f630191e23</vt:lpwstr>
  </property>
</Properties>
</file>